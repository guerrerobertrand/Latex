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g" ContentType="image/jp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9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6.411436pt;height:76.755pt;mso-position-horizontal-relative:char;mso-position-vertical-relative:line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5" w:after="0" w:line="240" w:lineRule="auto"/>
        <w:ind w:left="3212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shape style="position:absolute;margin-left:475.998779pt;margin-top:-118.635963pt;width:78.840011pt;height:78.84pt;mso-position-horizontal-relative:page;mso-position-vertical-relative:paragraph;z-index:-3364" type="#_x0000_t75">
            <v:imagedata r:id="rId6" o:title=""/>
          </v:shape>
        </w:pict>
      </w:r>
      <w:r>
        <w:rPr/>
        <w:pict>
          <v:shape style="position:absolute;margin-left:250.987549pt;margin-top:-118.635963pt;width:141.897887pt;height:79.2pt;mso-position-horizontal-relative:page;mso-position-vertical-relative:paragraph;z-index:-3363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f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3"/>
          <w:w w:val="102"/>
        </w:rPr>
        <w:t>m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q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</w:r>
    </w:p>
    <w:p>
      <w:pPr>
        <w:spacing w:before="8" w:after="0" w:line="351" w:lineRule="exact"/>
        <w:ind w:left="3199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  <w:position w:val="-1"/>
        </w:rPr>
        <w:t>é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  <w:position w:val="-1"/>
        </w:rPr>
        <w:t>é</w:t>
      </w:r>
      <w:r>
        <w:rPr>
          <w:rFonts w:ascii="Times New Roman" w:hAnsi="Times New Roman" w:cs="Times New Roman" w:eastAsia="Times New Roman"/>
          <w:sz w:val="31"/>
          <w:szCs w:val="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  <w:position w:val="-1"/>
        </w:rPr>
        <w:t>G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  <w:position w:val="-1"/>
        </w:rPr>
        <w:t>é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  <w:position w:val="-1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spacing w:val="3"/>
          <w:w w:val="102"/>
          <w:position w:val="-1"/>
        </w:rPr>
        <w:t>m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  <w:position w:val="-1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  <w:position w:val="-1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  <w:position w:val="-1"/>
        </w:rPr>
        <w:t>q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  <w:position w:val="-1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2"/>
          <w:position w:val="-1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96" w:lineRule="exact"/>
        <w:ind w:left="548" w:right="1130" w:firstLine="-1"/>
        <w:jc w:val="center"/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pict>
          <v:group style="position:absolute;margin-left:69.488464pt;margin-top:-3.041367pt;width:456.262812pt;height:.1pt;mso-position-horizontal-relative:page;mso-position-vertical-relative:paragraph;z-index:-3366" coordorigin="1390,-61" coordsize="9125,2">
            <v:shape style="position:absolute;left:1390;top:-61;width:9125;height:2" coordorigin="1390,-61" coordsize="9125,0" path="m1390,-61l10515,-61e" filled="f" stroked="t" strokeweight="2.98014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Co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b/>
          <w:bCs/>
        </w:rPr>
        <w:t>li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52"/>
          <w:szCs w:val="52"/>
          <w:spacing w:val="-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52"/>
          <w:szCs w:val="52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spacing w:val="2"/>
          <w:w w:val="99"/>
          <w:b/>
          <w:bCs/>
        </w:rPr>
        <w:t>d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99"/>
          <w:b/>
          <w:bCs/>
        </w:rPr>
        <w:t>éve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99"/>
          <w:b/>
          <w:bCs/>
        </w:rPr>
        <w:t>l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99"/>
          <w:b/>
          <w:bCs/>
        </w:rPr>
        <w:t>op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99"/>
          <w:b/>
          <w:bCs/>
        </w:rPr>
        <w:t>pemen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99"/>
          <w:b/>
          <w:bCs/>
        </w:rPr>
        <w:t>t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’ou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b/>
          <w:bCs/>
        </w:rPr>
        <w:t>tils</w:t>
      </w:r>
      <w:r>
        <w:rPr>
          <w:rFonts w:ascii="Times New Roman" w:hAnsi="Times New Roman" w:cs="Times New Roman" w:eastAsia="Times New Roman"/>
          <w:sz w:val="52"/>
          <w:szCs w:val="52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pou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52"/>
          <w:szCs w:val="52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cartograp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52"/>
          <w:szCs w:val="52"/>
          <w:spacing w:val="-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b/>
          <w:bCs/>
        </w:rPr>
        <w:t>le</w:t>
      </w:r>
      <w:r>
        <w:rPr>
          <w:rFonts w:ascii="Times New Roman" w:hAnsi="Times New Roman" w:cs="Times New Roman" w:eastAsia="Times New Roman"/>
          <w:sz w:val="52"/>
          <w:szCs w:val="52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99"/>
          <w:b/>
          <w:bCs/>
        </w:rPr>
        <w:t>i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99"/>
          <w:b/>
          <w:bCs/>
        </w:rPr>
        <w:t>s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99"/>
          <w:b/>
          <w:bCs/>
        </w:rPr>
        <w:t>q</w:t>
      </w:r>
      <w:r>
        <w:rPr>
          <w:rFonts w:ascii="Times New Roman" w:hAnsi="Times New Roman" w:cs="Times New Roman" w:eastAsia="Times New Roman"/>
          <w:sz w:val="52"/>
          <w:szCs w:val="52"/>
          <w:spacing w:val="1"/>
          <w:w w:val="99"/>
          <w:b/>
          <w:bCs/>
        </w:rPr>
        <w:t>u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99"/>
          <w:b/>
          <w:bCs/>
        </w:rPr>
        <w:t>e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79" w:right="2362"/>
        <w:jc w:val="center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v:group style="position:absolute;margin-left:69.488464pt;margin-top:25.392214pt;width:456.262812pt;height:.1pt;mso-position-horizontal-relative:page;mso-position-vertical-relative:paragraph;z-index:-3365" coordorigin="1390,508" coordsize="9125,2">
            <v:shape style="position:absolute;left:1390;top:508;width:9125;height:2" coordorigin="1390,508" coordsize="9125,0" path="m1390,508l10515,508e" filled="f" stroked="t" strokeweight="2.98014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100"/>
          <w:b/>
          <w:bCs/>
        </w:rPr>
        <w:t>Ca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  <w:b/>
          <w:bCs/>
        </w:rPr>
        <w:t>’</w: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100"/>
          <w:b/>
          <w:bCs/>
        </w:rPr>
        <w:t>app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  <w:b/>
          <w:bCs/>
        </w:rPr>
        <w:t>li</w: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100"/>
          <w:b/>
          <w:bCs/>
        </w:rPr>
        <w:t>ca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  <w:b/>
          <w:bCs/>
        </w:rPr>
        <w:t>ti</w: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40"/>
          <w:szCs w:val="40"/>
          <w:spacing w:val="-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40"/>
          <w:szCs w:val="40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99"/>
          <w:b/>
          <w:bCs/>
        </w:rPr>
        <w:t>pa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99"/>
          <w:b/>
          <w:bCs/>
        </w:rPr>
        <w:t>l</w: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99"/>
          <w:b/>
          <w:bCs/>
        </w:rPr>
        <w:t>ud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99"/>
          <w:b/>
          <w:bCs/>
        </w:rPr>
        <w:t>i</w: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99"/>
          <w:b/>
          <w:bCs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spacing w:val="1"/>
          <w:w w:val="99"/>
          <w:b/>
          <w:bCs/>
        </w:rPr>
        <w:t>m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99"/>
          <w:b/>
          <w:bCs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279" w:right="3861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3"/>
          <w:w w:val="102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TR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GER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é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31"/>
          <w:szCs w:val="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8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31"/>
          <w:szCs w:val="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’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rect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</w:r>
    </w:p>
    <w:p>
      <w:pPr>
        <w:spacing w:before="8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Be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GUE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3"/>
          <w:w w:val="102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</w:r>
    </w:p>
    <w:p>
      <w:pPr>
        <w:spacing w:before="13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Tu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é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q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Th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é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è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B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REL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5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0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9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0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</w:r>
    </w:p>
    <w:p>
      <w:pPr>
        <w:spacing w:before="8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J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31"/>
          <w:szCs w:val="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0"/>
        </w:rPr>
        <w:t>Th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é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è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spacing w:val="1"/>
          <w:w w:val="102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B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spacing w:val="2"/>
          <w:w w:val="102"/>
        </w:rPr>
        <w:t>REL,</w:t>
      </w:r>
      <w:r>
        <w:rPr>
          <w:rFonts w:ascii="Times New Roman" w:hAnsi="Times New Roman" w:cs="Times New Roman" w:eastAsia="Times New Roman"/>
          <w:sz w:val="31"/>
          <w:szCs w:val="31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300" w:bottom="280" w:left="1300" w:right="70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0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Reme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ciements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d’abord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remercier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maître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Bertrand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Guerrero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m’a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permis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meilleures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possibles.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remercie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conseils,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m’a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consacré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commentaires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remercie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cotuteurs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Nadine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Dessa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Maud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Loireau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Herbreteau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disponibilité,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conseils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Merci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aussi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Christelle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ot,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Jean-Christophe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Desconnets,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Samuel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Andres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membres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l’équipe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SIC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l’UMR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Espace-D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conseils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patience.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tiens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aussi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remercier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Mireille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gette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membres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l’équipe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AIMS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l’UMR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Espace-D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enus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l’élaboration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oudrais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remercier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particulièrement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tuteur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pédagogique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Thérèse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Libourel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m’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aidé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découvrir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recherche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conseils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qu’elle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m’a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consacré.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7"/>
        </w:rPr>
        <w:t>Enfin,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tiens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remercier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personnel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administratif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l’IRD,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l’UM2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LIRMM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m’ont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consacré.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footer="519" w:header="1987405156" w:top="1560" w:bottom="700" w:left="1600" w:right="1020"/>
          <w:footerReference w:type="even" r:id="rId8"/>
          <w:pgSz w:w="11920" w:h="16840"/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5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Sommai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20"/>
        <w:jc w:val="left"/>
        <w:tabs>
          <w:tab w:pos="50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oduction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4" w:right="-20"/>
        <w:jc w:val="left"/>
        <w:tabs>
          <w:tab w:pos="50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Contexte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oblématique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513" w:right="-20"/>
        <w:jc w:val="left"/>
        <w:tabs>
          <w:tab w:pos="106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513" w:right="-20"/>
        <w:jc w:val="left"/>
        <w:tabs>
          <w:tab w:pos="106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1062" w:right="-20"/>
        <w:jc w:val="left"/>
        <w:tabs>
          <w:tab w:pos="182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"modèle"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1062" w:right="-20"/>
        <w:jc w:val="left"/>
        <w:tabs>
          <w:tab w:pos="1820" w:val="left"/>
          <w:tab w:pos="380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2.2.2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513" w:right="-20"/>
        <w:jc w:val="left"/>
        <w:tabs>
          <w:tab w:pos="1060" w:val="left"/>
          <w:tab w:pos="362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4" w:right="-20"/>
        <w:jc w:val="left"/>
        <w:tabs>
          <w:tab w:pos="50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Conexte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thématique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513" w:right="-20"/>
        <w:jc w:val="left"/>
        <w:tabs>
          <w:tab w:pos="106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1062" w:right="-20"/>
        <w:jc w:val="left"/>
        <w:tabs>
          <w:tab w:pos="1820" w:val="left"/>
          <w:tab w:pos="9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3.1.1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472.519989" w:type="dxa"/>
      </w:tblPr>
      <w:tblGrid/>
      <w:tr>
        <w:trPr>
          <w:trHeight w:val="331" w:hRule="exact"/>
        </w:trPr>
        <w:tc>
          <w:tcPr>
            <w:tcW w:w="55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587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40" w:right="-20"/>
              <w:jc w:val="left"/>
              <w:tabs>
                <w:tab w:pos="80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3.1.2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acteurs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risque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transmission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paludisme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26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55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5587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Approches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logicielles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xistantes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1212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59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3.2.1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360" w:type="dxa"/>
            <w:gridSpan w:val="9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d’utilisation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concret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dans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xte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vironnement-santé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70" w:hRule="exact"/>
        </w:trPr>
        <w:tc>
          <w:tcPr>
            <w:tcW w:w="1212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59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3.2.2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360" w:type="dxa"/>
            <w:gridSpan w:val="9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Récapitulatif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xistant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besoins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859997" w:type="dxa"/>
      </w:tblPr>
      <w:tblGrid/>
      <w:tr>
        <w:trPr>
          <w:trHeight w:val="663" w:hRule="exact"/>
        </w:trPr>
        <w:tc>
          <w:tcPr>
            <w:tcW w:w="35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164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Méthodologie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24" w:after="0" w:line="240" w:lineRule="auto"/>
              <w:ind w:left="40" w:right="-20"/>
              <w:jc w:val="left"/>
              <w:tabs>
                <w:tab w:pos="58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Compréhension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problématique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2" w:after="0" w:line="240" w:lineRule="auto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14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24" w:after="0" w:line="240" w:lineRule="auto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35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164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590" w:right="-20"/>
              <w:jc w:val="left"/>
              <w:tabs>
                <w:tab w:pos="13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4.1.1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Données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disponibles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16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35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164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590" w:right="-20"/>
              <w:jc w:val="left"/>
              <w:tabs>
                <w:tab w:pos="13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4.1.2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Modèle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simplifié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16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35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164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40" w:right="-20"/>
              <w:jc w:val="left"/>
              <w:tabs>
                <w:tab w:pos="58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Raisonnement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18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1570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94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4.2.1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387" w:type="dxa"/>
            <w:gridSpan w:val="9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Description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données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traitements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18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1570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94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4.2.2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387" w:type="dxa"/>
            <w:gridSpan w:val="9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catégories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données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traitements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909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228" w:type="dxa"/>
            <w:gridSpan w:val="11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40" w:right="-20"/>
              <w:jc w:val="left"/>
              <w:tabs>
                <w:tab w:pos="80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4.2.3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Conceptualisation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chaîne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traitements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909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39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5228" w:type="dxa"/>
            <w:gridSpan w:val="11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bloc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élémentaire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25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70" w:hRule="exact"/>
        </w:trPr>
        <w:tc>
          <w:tcPr>
            <w:tcW w:w="909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228" w:type="dxa"/>
            <w:gridSpan w:val="11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40" w:right="-20"/>
              <w:jc w:val="left"/>
              <w:tabs>
                <w:tab w:pos="800" w:val="left"/>
                <w:tab w:pos="438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4.3.1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Librairies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bibliothèques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utilisées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25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31" w:hRule="exact"/>
        </w:trPr>
        <w:tc>
          <w:tcPr>
            <w:tcW w:w="9151" w:type="dxa"/>
            <w:gridSpan w:val="28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949" w:right="-20"/>
              <w:jc w:val="left"/>
              <w:tabs>
                <w:tab w:pos="1700" w:val="left"/>
                <w:tab w:pos="886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4.3.2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Architecture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informatique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chaine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traitements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28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1570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94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4.3.3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567" w:type="dxa"/>
            <w:gridSpan w:val="10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Implémentation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chaîne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traitements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29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0" w:hRule="exact"/>
        </w:trPr>
        <w:tc>
          <w:tcPr>
            <w:tcW w:w="1570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94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4.3.4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567" w:type="dxa"/>
            <w:gridSpan w:val="10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Architecture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informatique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logiciel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ert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70" w:hRule="exact"/>
        </w:trPr>
        <w:tc>
          <w:tcPr>
            <w:tcW w:w="1570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94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4.3.5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567" w:type="dxa"/>
            <w:gridSpan w:val="10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Implémentation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logiciel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ert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7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6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12" w:after="0" w:line="240" w:lineRule="auto"/>
        <w:ind w:left="116" w:right="83"/>
        <w:jc w:val="center"/>
        <w:tabs>
          <w:tab w:pos="460" w:val="left"/>
          <w:tab w:pos="89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Résultats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34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513" w:right="-20"/>
        <w:jc w:val="left"/>
        <w:tabs>
          <w:tab w:pos="1060" w:val="left"/>
          <w:tab w:pos="3800" w:val="left"/>
          <w:tab w:pos="89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513" w:right="-20"/>
        <w:jc w:val="left"/>
        <w:tabs>
          <w:tab w:pos="1060" w:val="left"/>
          <w:tab w:pos="89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Discussion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4" w:after="0" w:line="240" w:lineRule="auto"/>
        <w:ind w:left="513" w:right="-20"/>
        <w:jc w:val="left"/>
        <w:tabs>
          <w:tab w:pos="1060" w:val="left"/>
          <w:tab w:pos="89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6" w:right="83"/>
        <w:jc w:val="center"/>
        <w:tabs>
          <w:tab w:pos="460" w:val="left"/>
          <w:tab w:pos="89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Conclusion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35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3" w:right="80"/>
        <w:jc w:val="center"/>
        <w:tabs>
          <w:tab w:pos="460" w:val="left"/>
          <w:tab w:pos="89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Glossai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définitions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36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85" w:right="455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footer="0" w:header="0" w:top="1560" w:bottom="280" w:left="980" w:right="1560"/>
          <w:footerReference w:type="odd" r:id="rId9"/>
          <w:pgSz w:w="11920" w:h="16840"/>
        </w:sectPr>
      </w:pPr>
      <w:rPr/>
    </w:p>
    <w:p>
      <w:pPr>
        <w:spacing w:before="9" w:after="0" w:line="90" w:lineRule="exact"/>
        <w:jc w:val="left"/>
        <w:rPr>
          <w:sz w:val="9"/>
          <w:szCs w:val="9"/>
        </w:rPr>
      </w:pPr>
      <w:rPr/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780001" w:type="dxa"/>
      </w:tblPr>
      <w:tblGrid/>
      <w:tr>
        <w:trPr>
          <w:trHeight w:val="361" w:hRule="exact"/>
        </w:trPr>
        <w:tc>
          <w:tcPr>
            <w:tcW w:w="15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2" w:after="0" w:line="240" w:lineRule="auto"/>
              <w:ind w:left="40" w:right="-20"/>
              <w:jc w:val="left"/>
              <w:tabs>
                <w:tab w:pos="38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8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Annexes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715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2" w:after="0" w:line="240" w:lineRule="auto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37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61" w:hRule="exact"/>
        </w:trPr>
        <w:tc>
          <w:tcPr>
            <w:tcW w:w="15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7" w:lineRule="exact"/>
              <w:ind w:left="94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8.0.1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715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7" w:lineRule="exact"/>
              <w:ind w:left="14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traitements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fectués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5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7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37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Mar w:footer="519" w:header="1987405156" w:top="980" w:bottom="700" w:left="1560" w:right="980"/>
          <w:footerReference w:type="even" r:id="rId10"/>
          <w:footerReference w:type="odd" r:id="rId11"/>
          <w:pgSz w:w="11920" w:h="1684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0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Chapit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1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Int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oduction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s’inscrit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Master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Géomatique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s’est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déroulé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sein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89" w:lineRule="exact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équipes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l’UMR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position w:val="-1"/>
        </w:rPr>
        <w:t>Espace-D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9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spacing w:val="0"/>
          <w:w w:val="100"/>
          <w:position w:val="8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spacing w:val="2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l’équipe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SIC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l’équipe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AIMS.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objectifs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l’UMR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Espace-D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multiples.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’UMR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s’inscrit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durable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méthodologies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spatialisation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dynamiques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vironnement.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’UMR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xploite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réseau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réception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d’images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satellites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d’obser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’UMR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trois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équipes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recherche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689" w:right="53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Equipe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(Obser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vironnement),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spécialisée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télédétection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satellitaires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689" w:right="53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Equipe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AIMS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(Approche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intégrée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milieux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sociétés)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spécialisée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télédétection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l’élaboration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dynamiques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socio-e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vironnementales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d’indicateurs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interactions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milieux/sociétés.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689" w:right="53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Equipe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SIC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(Systèmes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d’information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connaissances)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objectif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l’acquisi-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partage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connaissances.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objectifs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l’équipe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modélisation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dynamiques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spatio-temporelles,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visualisa-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cartographie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sémantique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décision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s’inscrit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coopération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l’équipe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SIC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l’équipe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AIMS.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Depuis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années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sein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l’UMR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Espace-D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(Système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d’Information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l’Echelle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Locale).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d’aide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cision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aluer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dégradation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milieu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produire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vironnementaux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spatialisés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’objectif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potentialités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définissant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précisément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indépendante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sée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plateforme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vrait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permettre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terme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rendre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souple,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déforestation.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5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37.874126pt;width:181.415pt;height:.1pt;mso-position-horizontal-relative:page;mso-position-vertical-relative:paragraph;z-index:-3362" coordorigin="1701,757" coordsize="3628,2">
            <v:shape style="position:absolute;left:1701;top:757;width:3628;height:2" coordorigin="1701,757" coordsize="3628,0" path="m1701,757l5329,757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supplémentaire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xécuter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indépendamment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combiner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besoins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6" w:after="0" w:line="240" w:lineRule="auto"/>
        <w:ind w:left="3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http</w:t>
      </w:r>
      <w:r>
        <w:rPr>
          <w:rFonts w:ascii="Times New Roman" w:hAnsi="Times New Roman" w:cs="Times New Roman" w:eastAsia="Times New Roman"/>
          <w:sz w:val="20"/>
          <w:szCs w:val="20"/>
          <w:spacing w:val="-3"/>
          <w:w w:val="100"/>
        </w:rPr>
        <w:t> </w:t>
      </w:r>
      <w:hyperlink r:id="rId12">
        <w:r>
          <w:rPr>
            <w:rFonts w:ascii="Times New Roman" w:hAnsi="Times New Roman" w:cs="Times New Roman" w:eastAsia="Times New Roman"/>
            <w:sz w:val="20"/>
            <w:szCs w:val="20"/>
            <w:spacing w:val="0"/>
            <w:w w:val="100"/>
          </w:rPr>
          <w:t>://ww</w:t>
        </w:r>
        <w:r>
          <w:rPr>
            <w:rFonts w:ascii="Times New Roman" w:hAnsi="Times New Roman" w:cs="Times New Roman" w:eastAsia="Times New Roman"/>
            <w:sz w:val="20"/>
            <w:szCs w:val="20"/>
            <w:spacing w:val="-13"/>
            <w:w w:val="100"/>
          </w:rPr>
          <w:t>w</w:t>
        </w:r>
        <w:r>
          <w:rPr>
            <w:rFonts w:ascii="Times New Roman" w:hAnsi="Times New Roman" w:cs="Times New Roman" w:eastAsia="Times New Roman"/>
            <w:sz w:val="20"/>
            <w:szCs w:val="20"/>
            <w:spacing w:val="0"/>
            <w:w w:val="100"/>
          </w:rPr>
          <w:t>.espace.ird.fr/ind</w:t>
        </w:r>
        <w:r>
          <w:rPr>
            <w:rFonts w:ascii="Times New Roman" w:hAnsi="Times New Roman" w:cs="Times New Roman" w:eastAsia="Times New Roman"/>
            <w:sz w:val="20"/>
            <w:szCs w:val="20"/>
            <w:spacing w:val="-3"/>
            <w:w w:val="100"/>
          </w:rPr>
          <w:t>e</w:t>
        </w:r>
        <w:r>
          <w:rPr>
            <w:rFonts w:ascii="Times New Roman" w:hAnsi="Times New Roman" w:cs="Times New Roman" w:eastAsia="Times New Roman"/>
            <w:sz w:val="20"/>
            <w:szCs w:val="20"/>
            <w:spacing w:val="0"/>
            <w:w w:val="100"/>
          </w:rPr>
          <w:t>x.php</w:t>
        </w:r>
        <w:r>
          <w:rPr>
            <w:rFonts w:ascii="Times New Roman" w:hAnsi="Times New Roman" w:cs="Times New Roman" w:eastAsia="Times New Roman"/>
            <w:sz w:val="20"/>
            <w:szCs w:val="20"/>
            <w:spacing w:val="0"/>
            <w:w w:val="100"/>
          </w:rPr>
        </w:r>
      </w:hyperlink>
    </w:p>
    <w:p>
      <w:pPr>
        <w:jc w:val="left"/>
        <w:spacing w:after="0"/>
        <w:sectPr>
          <w:pgMar w:header="1987405156" w:footer="519" w:top="1560" w:bottom="700" w:left="1600" w:right="1020"/>
          <w:pgSz w:w="11920" w:h="16840"/>
        </w:sectPr>
      </w:pPr>
      <w:rPr/>
    </w:p>
    <w:p>
      <w:pPr>
        <w:spacing w:before="51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adaptable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problématiques.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étape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mémoire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anise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702" w:right="39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première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dédiée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présentation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stage.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présenterai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indicateurs,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détail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702" w:right="39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deuxième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partie,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thématique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xpliqué.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recherche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bibliographique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généraux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santé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approches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xistantes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702" w:right="39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troisième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présentera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méthodologie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ail.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présenté.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raisonnement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l’élaboration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étapes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l’élaboration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commençant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conceptualisation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présentation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l’implémentation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l’architecture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automatisée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702" w:right="40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dernière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mémoire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présentés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résultats,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ficultés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rencon-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trées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termes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gras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glossaire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mémoire.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NumType w:start="2"/>
          <w:pgMar w:footer="519" w:header="1987405156" w:top="1080" w:bottom="700" w:left="1020" w:right="1600"/>
          <w:footerReference w:type="even" r:id="rId13"/>
          <w:footerReference w:type="odd" r:id="rId14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0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Chapit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2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Contexte</w:t>
      </w:r>
      <w:r>
        <w:rPr>
          <w:rFonts w:ascii="Times New Roman" w:hAnsi="Times New Roman" w:cs="Times New Roman" w:eastAsia="Times New Roman"/>
          <w:sz w:val="49"/>
          <w:szCs w:val="49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49"/>
          <w:szCs w:val="49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p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oblématique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1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2.1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Principes</w:t>
      </w:r>
      <w:r>
        <w:rPr>
          <w:rFonts w:ascii="Times New Roman" w:hAnsi="Times New Roman" w:cs="Times New Roman" w:eastAsia="Times New Roman"/>
          <w:sz w:val="34"/>
          <w:szCs w:val="34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généraux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l’heure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actuelle,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définis.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demande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d’automa-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tisation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l’automatisation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d’indicateurs.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particulièrement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intéressant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d’intégrer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automatisée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d’indicateurs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sein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l’heure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actuelle,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plugin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ArcGIS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séries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d’opérations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ciblées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dices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produire.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’objectif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ailler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vienne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modulaire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générique,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préférence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"Open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indépendante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objectif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futur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matique.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permis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franchir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étape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supplémentaire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l’intégration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automatisée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d’indicateurs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première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approche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l’objectif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d’intégrer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déforestation.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allons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maintenant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briè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principes,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tecture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informatique.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xpliqués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détail.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2.2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Le</w:t>
      </w:r>
      <w:r>
        <w:rPr>
          <w:rFonts w:ascii="Times New Roman" w:hAnsi="Times New Roman" w:cs="Times New Roman" w:eastAsia="Times New Roman"/>
          <w:sz w:val="34"/>
          <w:szCs w:val="3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logiciel</w:t>
      </w:r>
      <w:r>
        <w:rPr>
          <w:rFonts w:ascii="Times New Roman" w:hAnsi="Times New Roman" w:cs="Times New Roman" w:eastAsia="Times New Roman"/>
          <w:sz w:val="34"/>
          <w:szCs w:val="3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SIEL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conçu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répondre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besoins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scientifiques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décideurs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lutte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dégradation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ressources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naturelles.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d’anticiper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vre,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notamment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cadre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mise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place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d’obser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atoires.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capacité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scientifiques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décideurs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mesurer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l’impact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déjà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d’optimiser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futures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notamment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terme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ressources.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conceptualisé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1993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Maud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Loireau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cadre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thèse.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prototype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2000,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cadre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lutte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désertification,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démarche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scientifique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adoptés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OSE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(Réseau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d’obser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atoires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eillance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Ecologique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erme)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560" w:bottom="700" w:left="1600" w:right="1020"/>
          <w:pgSz w:w="11920" w:h="16840"/>
        </w:sectPr>
      </w:pPr>
      <w:rPr/>
    </w:p>
    <w:p>
      <w:pPr>
        <w:spacing w:before="51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l’OSS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(Obser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atoire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Sahara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Sahel).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Ceci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permis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premier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couvrait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l’ensemble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proposée.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première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traitant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ressource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«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»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yée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réseau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OSE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T/OSS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dès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2003.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2006,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Ceci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débouché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opérationnel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prêt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fusé,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documentation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(guide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d’utilisateu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ligne),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documentation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(guide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diction-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naire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données),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formations.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Actuellement,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l’objectif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responsable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depuis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2010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Bertrand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Guerrero.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5937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2.2.1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"modèle"</w:t>
      </w:r>
      <w:r>
        <w:rPr>
          <w:rFonts w:ascii="Times New Roman" w:hAnsi="Times New Roman" w:cs="Times New Roman" w:eastAsia="Times New Roman"/>
          <w:sz w:val="28"/>
          <w:szCs w:val="28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SIEL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vironnemental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instrumenté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(Loireau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20056a)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pratiques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xploitation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ressources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modélise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paysages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dégradation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ressources.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(référence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guide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utilisateur)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interactif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milieux/sociétés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représentations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usages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(agricole,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pastoral,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forestier),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pratiques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xploiter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ressources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naturelles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ysiques,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logiques)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(Guide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utilisateur).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interactions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l’espace,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usages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ressources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produisent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paysages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composer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territoires.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sages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oluent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interactions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naturels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mettre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oeuvre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phénomène,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décompose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Unités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dites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«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Référence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»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(USR).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correspondent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délimitation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paysages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modélisation.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minimum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alimenter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socio-économiques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(acteurs,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stratégies,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pratiques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xploitation...)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ysiques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(ressources,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végétation...)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Enfin,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œuvre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méthode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interdisciplinaire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cartographie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dynamique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paysages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d’indices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vironnementaux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associés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(Loireau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20077).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5971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2.2.2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chitectu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SIEL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plugin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ArcGIS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proprié-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taires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702" w:right="39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(Logiciel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Microsoft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Access,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isual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(V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A))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stockage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utaires.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SGBD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(format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.mdb).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702" w:right="39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SIG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(Logiciel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ArcGIS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Desktop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Analyst,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isual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6.0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ArcObjects)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ckage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géographiques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géotraitements.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"données"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xploitation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supporté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supportés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"Microsoft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14" w:right="45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2003"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"Microsoft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2007"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"ArcGIS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9.1"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"ArcGIS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14" w:right="670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9.3"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51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modules,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aisant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vironnementaux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spatialisés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cartographie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dégradation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ressources.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stockés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1" w:right="4729"/>
        <w:jc w:val="both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2.3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34"/>
          <w:szCs w:val="34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34"/>
          <w:szCs w:val="34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oblématiques</w:t>
      </w:r>
      <w:r>
        <w:rPr>
          <w:rFonts w:ascii="Times New Roman" w:hAnsi="Times New Roman" w:cs="Times New Roman" w:eastAsia="Times New Roman"/>
          <w:sz w:val="34"/>
          <w:szCs w:val="34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34"/>
          <w:szCs w:val="3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stage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Étant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pluridisciplinarité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sujet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stage,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groupent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aludisme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51" w:lineRule="auto"/>
        <w:ind w:left="689" w:right="53" w:firstLine="-237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Choix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l’architecture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conceptualisation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implémentation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(chaîne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Concernant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principale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compréhension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problématique,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définition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construction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Choix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chitecture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choix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principal,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proposition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prototype,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élaboration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implémentation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chaîne.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consiste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supplémentaire,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xécuté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indépendamment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combiné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besoins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’idée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d’ouvrir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boîte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déstructurer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boîtes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élémentaires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réutili-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sables.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xécuter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indépendamment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besoins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Nadine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Dessay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l’élaboration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lors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définition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7"/>
        </w:rPr>
        <w:t>définit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étapes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l’élaboration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réalisés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ArcGIS,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l’objectif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similaires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"OpenSource"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d’automatiser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xécution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l’intérieur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permettra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xécuter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chacun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indépendamment.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2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Nadine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Dessay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xtraits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haute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résolu-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Quickbird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ville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Bandia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serviront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"données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d’essai"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prototype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résumé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01" w:right="158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Conceptualisation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d’outils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cartographier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risque.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600" w:right="1020"/>
          <w:pgSz w:w="11920" w:h="16840"/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1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Chapit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3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Conexte</w:t>
      </w:r>
      <w:r>
        <w:rPr>
          <w:rFonts w:ascii="Times New Roman" w:hAnsi="Times New Roman" w:cs="Times New Roman" w:eastAsia="Times New Roman"/>
          <w:sz w:val="49"/>
          <w:szCs w:val="49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thématique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xhaustifs,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relatons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ici,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principes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relatifs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problématique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santé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xistants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traitants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similaires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sujet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4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3.1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spacing w:val="-14"/>
          <w:w w:val="101"/>
          <w:b/>
          <w:bCs/>
        </w:rPr>
        <w:t>n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vi</w:t>
      </w:r>
      <w:r>
        <w:rPr>
          <w:rFonts w:ascii="Times New Roman" w:hAnsi="Times New Roman" w:cs="Times New Roman" w:eastAsia="Times New Roman"/>
          <w:sz w:val="34"/>
          <w:szCs w:val="34"/>
          <w:spacing w:val="-6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onnement-santé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14" w:right="18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focalisé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premier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définition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sion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précisément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première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termes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pertinents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santé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définis.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xpliqués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détaillée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identifiés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recherche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bibliographie.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3.1.1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1"/>
          <w:b/>
          <w:bCs/>
        </w:rPr>
        <w:t>Définitions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onnement-santé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18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l’influence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qualité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ysique,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chimique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biologique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santé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hommes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animaux.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s’agit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science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frontières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xtrêmement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ficiles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délimiter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tant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potentiellement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astes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susceptibles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d’interférer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autres.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(afsset)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aludisme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18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appelé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malaria,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parasitose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protozoaire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piqûre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femelle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anophèle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oquant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fièvres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intermittentes.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millions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décès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année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monde,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palement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régions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tropicales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Afrique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sub-saharienne.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(5).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251" w:lineRule="auto"/>
        <w:ind w:left="114" w:right="129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médecin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français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Alphonse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eran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décou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ert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1880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Constan-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tine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(Algérie).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anophèle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reproduit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marécageuses.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parasite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possède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hôtes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intermédiaires,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l’état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endémique,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infecte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cellules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hépatiques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victime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puis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circule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sang.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cours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parasite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l’intérieur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anisme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d’échapper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immunitaire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final,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lorsqu’un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non-infectée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pique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contaminée,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parasite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l’homme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251" w:lineRule="auto"/>
        <w:ind w:left="114" w:right="18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France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eloppés,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disparu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depuis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années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1960.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Malgré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tout,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depuis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années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quatre-vingt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nombreux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yages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560" w:bottom="700" w:left="1020" w:right="1460"/>
          <w:pgSz w:w="11920" w:h="16840"/>
        </w:sectPr>
      </w:pPr>
      <w:rPr/>
    </w:p>
    <w:p>
      <w:pPr>
        <w:spacing w:before="51" w:after="0" w:line="251" w:lineRule="auto"/>
        <w:ind w:left="101" w:right="5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notamment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régions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tropicales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subtropicales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causé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réapparition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Actuellement,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responsable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millions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aiguë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million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décès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monde.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Quatre-vingt-dix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décès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surviennent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Afrique,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Sud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Sahara,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principalement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chez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jeunes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jours,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aucun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accin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ficace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encore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scientifiques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doutent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miracle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reculer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2010)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ulnérabilité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probabilité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qu’une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soit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fectée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yenne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aléa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(dans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maladie),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soit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raison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sensibilité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fets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l’aléa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sinon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xposition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yenne.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Aléa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7"/>
        </w:rPr>
        <w:t>définir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9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l’aléa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sanitaire,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appuyons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(C.Aschan-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ygonie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S.Baudet-Michel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(2009)).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auteurs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définissent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l’aléa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menace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d’ori-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naturelle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distinguent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d’aléas.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perturbations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évènements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ponctuels,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repérables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l’ampleur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dépasse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ariabilité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habituelle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phénomène.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«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stress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»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erce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pression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ariabilité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limitée.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l’aléa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dépend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capacité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menaces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(aléas).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France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disparu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parce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responsables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capables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diminuer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minimum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xposition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éradiquant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Indicateur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norme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8402,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indicateur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"information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choisie,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associée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phéno-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mène,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destinée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périodiquement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olutions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d’objectifs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périodique-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définis".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indicateur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décrit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élément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situation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5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olution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quantitatif.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indicateur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d’aide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décision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d’intérêt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choix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cadre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cadre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étude,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l’ensemble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éléments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aug-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probabilité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paludisme)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concerne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aussi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bien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aléas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visualiser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principales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"risque"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spécifique.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obtenu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bilité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population)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proximité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600" w:right="1020"/>
          <w:pgSz w:w="11920" w:h="16840"/>
        </w:sectPr>
      </w:pPr>
      <w:rPr/>
    </w:p>
    <w:p>
      <w:pPr>
        <w:spacing w:before="51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paludisme).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futu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d’aménager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adapté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quartiers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ville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particulièrement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xposés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synthétique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2277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3.1.2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acteurs</w:t>
      </w:r>
      <w:r>
        <w:rPr>
          <w:rFonts w:ascii="Times New Roman" w:hAnsi="Times New Roman" w:cs="Times New Roman" w:eastAsia="Times New Roman"/>
          <w:sz w:val="28"/>
          <w:szCs w:val="28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risque</w:t>
      </w:r>
      <w:r>
        <w:rPr>
          <w:rFonts w:ascii="Times New Roman" w:hAnsi="Times New Roman" w:cs="Times New Roman" w:eastAsia="Times New Roman"/>
          <w:sz w:val="28"/>
          <w:szCs w:val="28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transmission</w:t>
      </w:r>
      <w:r>
        <w:rPr>
          <w:rFonts w:ascii="Times New Roman" w:hAnsi="Times New Roman" w:cs="Times New Roman" w:eastAsia="Times New Roman"/>
          <w:sz w:val="28"/>
          <w:szCs w:val="2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paludisme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basant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recherche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bibliographique,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j’ai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élaboré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causant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susceptibles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d’agrandir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climato-dépendantes.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groupés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vironnement,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biologiques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humains.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jouent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rôle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tableau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présentera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détail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d’illustrer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caractéristiques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spécifiques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627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onnementaux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vironnementaux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lien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direct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météoro-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logiques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morphologie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territoire.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influencer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puisse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787.219849" w:type="dxa"/>
      </w:tblPr>
      <w:tblGrid/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11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Numé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1885" w:right="186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99"/>
                <w:b/>
                <w:bCs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  <w:b/>
                <w:bCs/>
              </w:rPr>
              <w:t>acteur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1669" w:right="1649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Précipitation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1678" w:right="1658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7"/>
                <w:w w:val="99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empérature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48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Distance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point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d’eau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plus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proche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82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Caractéristiques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point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d’eau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5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1889" w:right="1869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Altitude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6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1829" w:right="1809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Humidité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7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1510" w:right="1490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Humidité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sol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8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11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7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empérature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mois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précédant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précipitations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56" w:space="0" w:color="000000"/>
              <w:right w:val="single" w:sz="3.184211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9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645" w:type="dxa"/>
            <w:tcBorders>
              <w:top w:val="single" w:sz="3.184" w:space="0" w:color="000000"/>
              <w:bottom w:val="single" w:sz="3.184" w:space="0" w:color="000000"/>
              <w:left w:val="single" w:sz="3.184211" w:space="0" w:color="000000"/>
              <w:right w:val="single" w:sz="3.184766" w:space="0" w:color="000000"/>
            </w:tcBorders>
          </w:tcPr>
          <w:p>
            <w:pPr>
              <w:spacing w:before="0" w:after="0" w:line="254" w:lineRule="exact"/>
              <w:ind w:left="1756" w:right="1736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Végétation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2" w:after="0" w:line="240" w:lineRule="auto"/>
        <w:ind w:left="114" w:right="785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Explications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Précipitation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précipitation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xaminant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pendant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80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mm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puisse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précipitations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temporaires,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ficile-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repérables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idéaux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moustiques.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temporaires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bonne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qualité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(non-pollués),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important.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114" w:right="855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3.1.2)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empératu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pourcentage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survie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étroitement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(16).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disparaissent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˚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supérieures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˚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D’autres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xpériences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(10)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montrent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survire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jours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reproduction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normal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inférieures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6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˚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et/ou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supérieures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˚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idéale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reproduction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˚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cas-là,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après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seulement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jours.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51" w:after="0" w:line="251" w:lineRule="auto"/>
        <w:ind w:left="101" w:right="52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Distance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anophèles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déplacer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lomètres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hommes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kilomètres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bonne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qualité)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théorie,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xposés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aucun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Néan-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plutôt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rare,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notamment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majeures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aussi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éloigné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xpériences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démontré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infectés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amenés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oitures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emple)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non-vulnérables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Caractéristiques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surtout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turbidité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l’eau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rôle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négligeable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Lorsque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courant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trop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fort,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œufs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vés,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reproduire.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essais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labora-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toire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(13)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montré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anophèles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pondent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d’œufs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situant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inondés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humides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l’eau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"sans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sol".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anophèles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n’aiment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ombragés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tels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substrats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fet,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fournit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éléments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nutritifs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orisent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l’accumulation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bactéries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nourriture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Altitude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’altitude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maximale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retenue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2000m.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bien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évi-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demment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étroitement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diminue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0.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˚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mètres.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Humidité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l’air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’humidité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l’air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présence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persistance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sites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reproduction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moustiques.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taux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survie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101" w:right="580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influencé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xtrait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météorologiques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précipita-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doit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précaution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’humidité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fortement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influen-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cée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significat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pendant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seul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dépend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l’altitude.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’humidité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idéale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%.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Humidité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’humidité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dépend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directement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températures,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présence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particulièrement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intéressant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xtrait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101" w:right="637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satellites.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Végétation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habitat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adultes.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(à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702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biologiques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biologiques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anisme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anisme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’état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anisme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conditions,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augmenter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l’apparition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370.579834" w:type="dxa"/>
      </w:tblPr>
      <w:tblGrid/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02" w:space="0" w:color="000000"/>
              <w:right w:val="single" w:sz="3.184129" w:space="0" w:color="000000"/>
            </w:tcBorders>
          </w:tcPr>
          <w:p>
            <w:pPr>
              <w:spacing w:before="0" w:after="0" w:line="254" w:lineRule="exact"/>
              <w:ind w:left="11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Numé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452" w:type="dxa"/>
            <w:tcBorders>
              <w:top w:val="single" w:sz="3.184" w:space="0" w:color="000000"/>
              <w:bottom w:val="single" w:sz="3.184" w:space="0" w:color="000000"/>
              <w:left w:val="single" w:sz="3.184129" w:space="0" w:color="000000"/>
              <w:right w:val="single" w:sz="3.184398" w:space="0" w:color="000000"/>
            </w:tcBorders>
          </w:tcPr>
          <w:p>
            <w:pPr>
              <w:spacing w:before="0" w:after="0" w:line="254" w:lineRule="exact"/>
              <w:ind w:left="1289" w:right="1269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99"/>
                <w:b/>
                <w:bCs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  <w:b/>
                <w:bCs/>
              </w:rPr>
              <w:t>acteur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02" w:space="0" w:color="000000"/>
              <w:right w:val="single" w:sz="3.184129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452" w:type="dxa"/>
            <w:tcBorders>
              <w:top w:val="single" w:sz="3.184" w:space="0" w:color="000000"/>
              <w:bottom w:val="single" w:sz="3.184" w:space="0" w:color="000000"/>
              <w:left w:val="single" w:sz="3.184129" w:space="0" w:color="000000"/>
              <w:right w:val="single" w:sz="3.184398" w:space="0" w:color="000000"/>
            </w:tcBorders>
          </w:tcPr>
          <w:p>
            <w:pPr>
              <w:spacing w:before="0" w:after="0" w:line="254" w:lineRule="exact"/>
              <w:ind w:left="39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Etat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santé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personne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02" w:space="0" w:color="000000"/>
              <w:right w:val="single" w:sz="3.184129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452" w:type="dxa"/>
            <w:tcBorders>
              <w:top w:val="single" w:sz="3.184" w:space="0" w:color="000000"/>
              <w:bottom w:val="single" w:sz="3.184" w:space="0" w:color="000000"/>
              <w:left w:val="single" w:sz="3.184129" w:space="0" w:color="000000"/>
              <w:right w:val="single" w:sz="3.184398" w:space="0" w:color="000000"/>
            </w:tcBorders>
          </w:tcPr>
          <w:p>
            <w:pPr>
              <w:spacing w:before="0" w:after="0" w:line="254" w:lineRule="exact"/>
              <w:ind w:left="82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Densité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ecteur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02" w:space="0" w:color="000000"/>
              <w:right w:val="single" w:sz="3.184129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452" w:type="dxa"/>
            <w:tcBorders>
              <w:top w:val="single" w:sz="3.184" w:space="0" w:color="000000"/>
              <w:bottom w:val="single" w:sz="3.184" w:space="0" w:color="000000"/>
              <w:left w:val="single" w:sz="3.184129" w:space="0" w:color="000000"/>
              <w:right w:val="single" w:sz="3.184398" w:space="0" w:color="000000"/>
            </w:tcBorders>
          </w:tcPr>
          <w:p>
            <w:pPr>
              <w:spacing w:before="0" w:after="0" w:line="254" w:lineRule="exact"/>
              <w:ind w:left="11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ransmission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Homme-Moustique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02" w:space="0" w:color="000000"/>
              <w:right w:val="single" w:sz="3.184129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452" w:type="dxa"/>
            <w:tcBorders>
              <w:top w:val="single" w:sz="3.184" w:space="0" w:color="000000"/>
              <w:bottom w:val="single" w:sz="3.184" w:space="0" w:color="000000"/>
              <w:left w:val="single" w:sz="3.184129" w:space="0" w:color="000000"/>
              <w:right w:val="single" w:sz="3.184398" w:space="0" w:color="000000"/>
            </w:tcBorders>
          </w:tcPr>
          <w:p>
            <w:pPr>
              <w:spacing w:before="0" w:after="0" w:line="254" w:lineRule="exact"/>
              <w:ind w:left="1219" w:right="1199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Immunité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102" w:space="0" w:color="000000"/>
              <w:right w:val="single" w:sz="3.184129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5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452" w:type="dxa"/>
            <w:tcBorders>
              <w:top w:val="single" w:sz="3.184" w:space="0" w:color="000000"/>
              <w:bottom w:val="single" w:sz="3.184" w:space="0" w:color="000000"/>
              <w:left w:val="single" w:sz="3.184129" w:space="0" w:color="000000"/>
              <w:right w:val="single" w:sz="3.184398" w:space="0" w:color="000000"/>
            </w:tcBorders>
          </w:tcPr>
          <w:p>
            <w:pPr>
              <w:spacing w:before="0" w:after="0" w:line="254" w:lineRule="exact"/>
              <w:ind w:left="1485" w:right="146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Age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jc w:val="center"/>
        <w:spacing w:after="0"/>
        <w:sectPr>
          <w:pgMar w:header="1987405156" w:footer="519" w:top="1080" w:bottom="700" w:left="1600" w:right="1020"/>
          <w:pgSz w:w="11920" w:h="16840"/>
        </w:sectPr>
      </w:pPr>
      <w:rPr/>
    </w:p>
    <w:p>
      <w:pPr>
        <w:spacing w:before="51" w:after="0" w:line="251" w:lineRule="auto"/>
        <w:ind w:left="114" w:right="3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État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santé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personne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’état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santé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personne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rôle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majeur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personnes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trois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femmes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enceintes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personnes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immunitaires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fragiles.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adultes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adolescents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présentent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systèmes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immunitaires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fisamment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puissants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combattre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3.1.2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3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combattre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paludisme,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n’est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d’éradiquer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plètement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réduire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ectorielle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(1).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l’anophèle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diminue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l’éloignement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gîte,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tissu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urbain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périphérie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centre.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(1)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analysant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ectorielles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territoires,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déterminer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écosystèmes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orables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3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ransmission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Homme-Moustique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piqûre,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porteur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parasite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ludisme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maladie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non-infectés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Ceci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néglige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taux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20%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(30%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moustique-homme).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Immunité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capacité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anisme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combattre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l’infection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pend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immunité.(19).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ans,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anisme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augmente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l’immunité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indépendamment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piqûres.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régions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piqûres,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cliniques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d’infection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d’âge.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l’homme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soit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piqué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régulièrement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immunité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l’infection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piqués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semble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proportion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piqûres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soit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corps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l’hôte.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7295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humains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aug-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9.579926" w:type="dxa"/>
      </w:tblPr>
      <w:tblGrid/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034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11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Numé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5840" w:type="dxa"/>
            <w:tcBorders>
              <w:top w:val="single" w:sz="3.184" w:space="0" w:color="000000"/>
              <w:bottom w:val="single" w:sz="3.184" w:space="0" w:color="000000"/>
              <w:left w:val="single" w:sz="3.18417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2483" w:right="2463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6"/>
                <w:w w:val="99"/>
                <w:b/>
                <w:bCs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  <w:b/>
                <w:bCs/>
              </w:rPr>
              <w:t>acteur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034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5840" w:type="dxa"/>
            <w:tcBorders>
              <w:top w:val="single" w:sz="3.184" w:space="0" w:color="000000"/>
              <w:bottom w:val="single" w:sz="3.184" w:space="0" w:color="000000"/>
              <w:left w:val="single" w:sz="3.18417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2261" w:right="224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Urbanisation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034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5840" w:type="dxa"/>
            <w:tcBorders>
              <w:top w:val="single" w:sz="3.184" w:space="0" w:color="000000"/>
              <w:bottom w:val="single" w:sz="3.184" w:space="0" w:color="000000"/>
              <w:left w:val="single" w:sz="3.18417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2327" w:right="2307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Agriculture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034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5840" w:type="dxa"/>
            <w:tcBorders>
              <w:top w:val="single" w:sz="3.184" w:space="0" w:color="000000"/>
              <w:bottom w:val="single" w:sz="3.184" w:space="0" w:color="000000"/>
              <w:left w:val="single" w:sz="3.18417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187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Qualité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système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santé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97" w:hRule="exact"/>
        </w:trPr>
        <w:tc>
          <w:tcPr>
            <w:tcW w:w="1071" w:type="dxa"/>
            <w:tcBorders>
              <w:top w:val="single" w:sz="3.184" w:space="0" w:color="000000"/>
              <w:bottom w:val="single" w:sz="3.184" w:space="0" w:color="000000"/>
              <w:left w:val="single" w:sz="3.184034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434" w:right="41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99"/>
              </w:rPr>
              <w:t>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5840" w:type="dxa"/>
            <w:tcBorders>
              <w:top w:val="single" w:sz="3.184" w:space="0" w:color="000000"/>
              <w:bottom w:val="single" w:sz="3.184" w:space="0" w:color="000000"/>
              <w:left w:val="single" w:sz="3.18417" w:space="0" w:color="000000"/>
              <w:right w:val="single" w:sz="3.18417" w:space="0" w:color="000000"/>
            </w:tcBorders>
          </w:tcPr>
          <w:p>
            <w:pPr>
              <w:spacing w:before="0" w:after="0" w:line="254" w:lineRule="exact"/>
              <w:ind w:left="11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Croissance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démographique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4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acteurs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socio-économiques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51" w:lineRule="auto"/>
        <w:ind w:left="114" w:right="40"/>
        <w:jc w:val="both"/>
        <w:tabs>
          <w:tab w:pos="16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Urbanisation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’urbanisation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diminue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pollués,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Ceci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dépend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malgré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l’urbanisation.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orcément,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grande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ville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d’être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piqué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grand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"cibles"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moustiques,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eaux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apparaître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lumières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télévisions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d’attraction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Agricultu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Irrigation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vités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agricoles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influencent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directement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disme.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irriguant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régulièrement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agricoles,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(=sur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temporaires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bonne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qualité)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viennent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endroits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idéaux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51" w:after="0" w:line="251" w:lineRule="auto"/>
        <w:ind w:left="101" w:right="7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pondre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œufs.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déforestation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études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centes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démontré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habitations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terrestres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(des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hommes)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situant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altitude,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construits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après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déforestation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étaient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sites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reproduction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préférés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moustiques.(14)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7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Qualité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santé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qualité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santé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l’accès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santé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influe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directement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(19).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entifs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réduire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taux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morbidité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femmes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enceintes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ants,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immunitaire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fragile.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oissance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démographique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99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socio-économiques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statut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socio-économique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vidu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d’importance.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personnes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prospères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capables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mieux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protéger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personnes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très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pauvres.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Aussi,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d’éducation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influencer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Sachant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personnes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n’utilisent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anti-moustiques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disposition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comprennent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vraiment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d’être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piqués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d’éducation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prendre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compte.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7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d’habitat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l’homme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rôle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d’ha-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bitat,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acilement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l’habitat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piquer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l’humain.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d’habitations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construction)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lieu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d’habitat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525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Alea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ulnérabilité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facteurs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7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groupés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causant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aléa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causant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vulnérabilité.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aléa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temps.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emple,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irriguant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terres,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agriculteurs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olontairement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aléa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temporaires)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aggr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territoire.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récapitule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101" w:right="264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aléa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lesquels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aggr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600" w:right="1000"/>
          <w:pgSz w:w="11920" w:h="16840"/>
        </w:sectPr>
      </w:pPr>
      <w:rPr/>
    </w:p>
    <w:p>
      <w:pPr>
        <w:spacing w:before="96" w:after="0" w:line="240" w:lineRule="auto"/>
        <w:ind w:left="20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55.414312pt;height:437.28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211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ulnérabilité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3.2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-9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pp</w:t>
      </w:r>
      <w:r>
        <w:rPr>
          <w:rFonts w:ascii="Times New Roman" w:hAnsi="Times New Roman" w:cs="Times New Roman" w:eastAsia="Times New Roman"/>
          <w:sz w:val="34"/>
          <w:szCs w:val="34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oches</w:t>
      </w:r>
      <w:r>
        <w:rPr>
          <w:rFonts w:ascii="Times New Roman" w:hAnsi="Times New Roman" w:cs="Times New Roman" w:eastAsia="Times New Roman"/>
          <w:sz w:val="34"/>
          <w:szCs w:val="34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logicielles</w:t>
      </w:r>
      <w:r>
        <w:rPr>
          <w:rFonts w:ascii="Times New Roman" w:hAnsi="Times New Roman" w:cs="Times New Roman" w:eastAsia="Times New Roman"/>
          <w:sz w:val="34"/>
          <w:szCs w:val="34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existantes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sommes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simultanément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intéressés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xistants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traitent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similaires.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senterai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mémoire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approches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logicielles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j’ai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découvrir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aisant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recherches.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feront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Repast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Simphony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Repast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Simpho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plate-forme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modélisation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Repast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Simpho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plugin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Eclipse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nombreuses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interactions.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Repast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Sympho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déjà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nombreux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domaines,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sciences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sociale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sciences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20" w:bottom="700" w:left="1020" w:right="1600"/>
          <w:pgSz w:w="11920" w:h="16840"/>
        </w:sectPr>
      </w:pPr>
      <w:rPr/>
    </w:p>
    <w:p>
      <w:pPr>
        <w:spacing w:before="51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OpenModeller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OpenModeller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fournir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multiplateforme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réalisation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l’ensemble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processus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"niche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vironnementale".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acilite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lecture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l’occu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rence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espèces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vironnementales,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sélection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ronnementales,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niche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fondamentale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projection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scénario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d’algorithmes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fournis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plugins.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(Peut-être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plutôt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Méthodologie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3.2.1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Cas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d’utilisation</w:t>
      </w:r>
      <w:r>
        <w:rPr>
          <w:rFonts w:ascii="Times New Roman" w:hAnsi="Times New Roman" w:cs="Times New Roman" w:eastAsia="Times New Roman"/>
          <w:sz w:val="28"/>
          <w:szCs w:val="2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conc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8"/>
          <w:szCs w:val="2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dans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le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contexte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vi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onnement-santé</w:t>
      </w:r>
      <w:r>
        <w:rPr>
          <w:rFonts w:ascii="Times New Roman" w:hAnsi="Times New Roman" w:cs="Times New Roman" w:eastAsia="Times New Roman"/>
          <w:sz w:val="28"/>
          <w:szCs w:val="28"/>
          <w:spacing w:val="5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ojet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SimMasto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SimMasto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s’inscrit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cadre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recherche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dynamique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pulations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rongeurs.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elopper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plate-forme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générique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simulation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(biblio)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rongeurs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géographiques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numé-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riques,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grilles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théoriques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comprend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éléments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(géoréférencement,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détou-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rage,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résolution,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clipping,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etc.)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éléments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composée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"modules",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Géoréférencement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ectorisation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(utilisation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Grass)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Modification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coordonnées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appel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Repast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Sympho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mettre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simulation.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Repast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Sympho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implanté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SIG,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c’est-à-dire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géoréférencés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créés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(une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grille).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D’autres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bibliothèques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Eclipse.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3.2.2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Récapitulatif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existant</w:t>
      </w:r>
      <w:r>
        <w:rPr>
          <w:rFonts w:ascii="Times New Roman" w:hAnsi="Times New Roman" w:cs="Times New Roman" w:eastAsia="Times New Roman"/>
          <w:sz w:val="28"/>
          <w:szCs w:val="28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besoins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terme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intéressant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conceptualiser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bien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connu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jours,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très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tuel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non-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xperts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mieux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comprendre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concerne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olet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ail,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xiste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jour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aucune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automatisée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cartographier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acilement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disme.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consiste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notamment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l’approche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"Open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contraire,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nombreux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études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démontré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l’apport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potentiel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télédétec-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lutte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(cf...)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particulièrement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intéressant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proposer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prototype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incluant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cartographier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basant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utilisateurs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d’utiliser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besoins.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servira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futur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ailler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intégrer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sein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acilitera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notamment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d’acquérir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licence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ArcGIS.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600" w:right="1020"/>
          <w:pgSz w:w="11920" w:h="1684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1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Chapit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4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Méthodologie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’objectif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principal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stage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matiser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cartographier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(e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vironnement-santé).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indicateurs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7"/>
        </w:rPr>
        <w:t>définir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tements.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Celles-ci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conceptualisées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xpertise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conceptualisation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m’a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permis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m’appréhender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comprendre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pertinents.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nées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disponibles,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deuxième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simplifié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servira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l’élaboration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suite,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conduit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raisonnement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d’obtenir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souhaité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rend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accessible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acilement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chacun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aire,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comprendre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proposés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sous-partie.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informatique,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présentons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sein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tements.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partant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instanciation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choisi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présentons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bibliothèques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l’implémentation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Finalement,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l’architecture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l’implémentation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supplémentaire.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4.1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Compréhension</w:t>
      </w:r>
      <w:r>
        <w:rPr>
          <w:rFonts w:ascii="Times New Roman" w:hAnsi="Times New Roman" w:cs="Times New Roman" w:eastAsia="Times New Roman"/>
          <w:sz w:val="34"/>
          <w:szCs w:val="34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34"/>
          <w:szCs w:val="34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34"/>
          <w:szCs w:val="34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p</w:t>
      </w:r>
      <w:r>
        <w:rPr>
          <w:rFonts w:ascii="Times New Roman" w:hAnsi="Times New Roman" w:cs="Times New Roman" w:eastAsia="Times New Roman"/>
          <w:sz w:val="34"/>
          <w:szCs w:val="34"/>
          <w:spacing w:val="-6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oblématique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d’ensemble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teurs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interviennent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grandes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caractéristiques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définies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démarche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participa-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lors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réunion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xperts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domaines.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caractéristiques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j’ai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élaboré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UML.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560" w:bottom="700" w:left="1020" w:right="1600"/>
          <w:pgSz w:w="11920" w:h="16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Mar w:footer="0" w:header="0" w:top="1080" w:bottom="0" w:left="1500" w:right="2420"/>
          <w:footerReference w:type="odd" r:id="rId16"/>
          <w:pgSz w:w="16840" w:h="11920" w:orient="landscape"/>
        </w:sectPr>
      </w:pPr>
      <w:rPr/>
    </w:p>
    <w:p>
      <w:pPr>
        <w:spacing w:before="54" w:after="0" w:line="240" w:lineRule="auto"/>
        <w:ind w:right="-20"/>
        <w:jc w:val="righ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    </w:t>
      </w:r>
      <w:r>
        <w:rPr>
          <w:rFonts w:ascii="Arial" w:hAnsi="Arial" w:cs="Arial" w:eastAsia="Arial"/>
          <w:sz w:val="6"/>
          <w:szCs w:val="6"/>
          <w:spacing w:val="-3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3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Observatio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n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3" w:after="0" w:line="240" w:lineRule="auto"/>
        <w:ind w:right="461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04"/>
        </w:rPr>
        <w:t>-Capteu</w:t>
      </w:r>
      <w:r>
        <w:rPr>
          <w:rFonts w:ascii="Arial" w:hAnsi="Arial" w:cs="Arial" w:eastAsia="Arial"/>
          <w:sz w:val="6"/>
          <w:szCs w:val="6"/>
          <w:spacing w:val="0"/>
          <w:w w:val="104"/>
        </w:rPr>
        <w:t>r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93" w:after="0" w:line="240" w:lineRule="auto"/>
        <w:ind w:right="-20"/>
        <w:jc w:val="left"/>
        <w:tabs>
          <w:tab w:pos="1480" w:val="left"/>
          <w:tab w:pos="218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</w:t>
      </w:r>
      <w:r>
        <w:rPr>
          <w:rFonts w:ascii="Arial" w:hAnsi="Arial" w:cs="Arial" w:eastAsia="Arial"/>
          <w:sz w:val="6"/>
          <w:szCs w:val="6"/>
          <w:spacing w:val="5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5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Nombr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piqure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s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>    </w:t>
      </w:r>
      <w:r>
        <w:rPr>
          <w:rFonts w:ascii="Arial" w:hAnsi="Arial" w:cs="Arial" w:eastAsia="Arial"/>
          <w:sz w:val="6"/>
          <w:szCs w:val="6"/>
          <w:spacing w:val="3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3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3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>         </w:t>
      </w:r>
      <w:r>
        <w:rPr>
          <w:rFonts w:ascii="Arial" w:hAnsi="Arial" w:cs="Arial" w:eastAsia="Arial"/>
          <w:sz w:val="6"/>
          <w:szCs w:val="6"/>
          <w:spacing w:val="-4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4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8"/>
          <w:w w:val="104"/>
          <w:b/>
          <w:bCs/>
          <w:u w:val="single" w:color="000000"/>
        </w:rPr>
        <w:t>Immunit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é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1" w:after="0" w:line="46" w:lineRule="exact"/>
        <w:ind w:left="859" w:right="-20"/>
        <w:jc w:val="left"/>
        <w:rPr>
          <w:rFonts w:ascii="Arial" w:hAnsi="Arial" w:cs="Arial" w:eastAsia="Arial"/>
          <w:sz w:val="4"/>
          <w:szCs w:val="4"/>
        </w:rPr>
      </w:pPr>
      <w:rPr/>
      <w:r>
        <w:rPr>
          <w:rFonts w:ascii="Arial" w:hAnsi="Arial" w:cs="Arial" w:eastAsia="Arial"/>
          <w:sz w:val="4"/>
          <w:szCs w:val="4"/>
          <w:spacing w:val="0"/>
          <w:w w:val="107"/>
        </w:rPr>
        <w:t>1</w:t>
      </w:r>
      <w:r>
        <w:rPr>
          <w:rFonts w:ascii="Arial" w:hAnsi="Arial" w:cs="Arial" w:eastAsia="Arial"/>
          <w:sz w:val="4"/>
          <w:szCs w:val="4"/>
          <w:spacing w:val="0"/>
          <w:w w:val="10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2" w:equalWidth="0">
            <w:col w:w="3924" w:space="2981"/>
            <w:col w:w="6015"/>
          </w:cols>
        </w:sectPr>
      </w:pPr>
      <w:rPr/>
    </w:p>
    <w:p>
      <w:pPr>
        <w:spacing w:before="32" w:after="0" w:line="46" w:lineRule="exact"/>
        <w:ind w:left="8287" w:right="4541"/>
        <w:jc w:val="center"/>
        <w:rPr>
          <w:rFonts w:ascii="Arial" w:hAnsi="Arial" w:cs="Arial" w:eastAsia="Arial"/>
          <w:sz w:val="4"/>
          <w:szCs w:val="4"/>
        </w:rPr>
      </w:pPr>
      <w:rPr/>
      <w:r>
        <w:rPr>
          <w:rFonts w:ascii="Arial" w:hAnsi="Arial" w:cs="Arial" w:eastAsia="Arial"/>
          <w:sz w:val="4"/>
          <w:szCs w:val="4"/>
          <w:spacing w:val="0"/>
          <w:w w:val="107"/>
        </w:rPr>
        <w:t>1</w:t>
      </w:r>
      <w:r>
        <w:rPr>
          <w:rFonts w:ascii="Arial" w:hAnsi="Arial" w:cs="Arial" w:eastAsia="Arial"/>
          <w:sz w:val="4"/>
          <w:szCs w:val="4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79" w:lineRule="exact"/>
        <w:ind w:left="3350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1..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81" w:after="0" w:line="79" w:lineRule="exact"/>
        <w:ind w:left="3623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donn</w:t>
      </w:r>
      <w:r>
        <w:rPr>
          <w:rFonts w:ascii="Arial" w:hAnsi="Arial" w:cs="Arial" w:eastAsia="Arial"/>
          <w:sz w:val="7"/>
          <w:szCs w:val="7"/>
          <w:spacing w:val="0"/>
        </w:rPr>
        <w:t>e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79" w:lineRule="exact"/>
        <w:ind w:right="-20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0..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49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04"/>
        </w:rPr>
        <w:t>-Age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78" w:after="0" w:line="240" w:lineRule="auto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spacing w:val="10"/>
          <w:w w:val="104"/>
          <w:b/>
          <w:bCs/>
        </w:rPr>
        <w:t>Homm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3" w:equalWidth="0">
            <w:col w:w="3676" w:space="3237"/>
            <w:col w:w="148" w:space="90"/>
            <w:col w:w="5769"/>
          </w:cols>
        </w:sectPr>
      </w:pPr>
      <w:rPr/>
    </w:p>
    <w:p>
      <w:pPr>
        <w:spacing w:before="4" w:after="0" w:line="240" w:lineRule="auto"/>
        <w:ind w:right="-20"/>
        <w:jc w:val="right"/>
        <w:tabs>
          <w:tab w:pos="220" w:val="left"/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Donnée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s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3" w:after="0" w:line="240" w:lineRule="auto"/>
        <w:ind w:right="476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3"/>
          <w:w w:val="104"/>
        </w:rPr>
        <w:t>-Période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79" w:lineRule="exact"/>
        <w:ind w:right="-51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0..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4" w:after="0" w:line="240" w:lineRule="auto"/>
        <w:ind w:right="-49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spacing w:val="4"/>
          <w:w w:val="100"/>
        </w:rPr>
        <w:t>-Eta</w:t>
      </w:r>
      <w:r>
        <w:rPr>
          <w:rFonts w:ascii="Arial" w:hAnsi="Arial" w:cs="Arial" w:eastAsia="Arial"/>
          <w:sz w:val="6"/>
          <w:szCs w:val="6"/>
          <w:spacing w:val="0"/>
          <w:w w:val="100"/>
        </w:rPr>
        <w:t>t</w:t>
      </w:r>
      <w:r>
        <w:rPr>
          <w:rFonts w:ascii="Arial" w:hAnsi="Arial" w:cs="Arial" w:eastAsia="Arial"/>
          <w:sz w:val="6"/>
          <w:szCs w:val="6"/>
          <w:spacing w:val="14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4"/>
          <w:w w:val="104"/>
        </w:rPr>
        <w:t>santé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51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0..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5"/>
        </w:rPr>
        <w:t>es</w:t>
      </w:r>
      <w:r>
        <w:rPr>
          <w:rFonts w:ascii="Arial" w:hAnsi="Arial" w:cs="Arial" w:eastAsia="Arial"/>
          <w:sz w:val="7"/>
          <w:szCs w:val="7"/>
          <w:spacing w:val="0"/>
        </w:rPr>
        <w:t>t</w:t>
      </w:r>
      <w:r>
        <w:rPr>
          <w:rFonts w:ascii="Arial" w:hAnsi="Arial" w:cs="Arial" w:eastAsia="Arial"/>
          <w:sz w:val="7"/>
          <w:szCs w:val="7"/>
          <w:spacing w:val="0"/>
        </w:rPr>
        <w:t> </w:t>
      </w:r>
      <w:r>
        <w:rPr>
          <w:rFonts w:ascii="Arial" w:hAnsi="Arial" w:cs="Arial" w:eastAsia="Arial"/>
          <w:sz w:val="7"/>
          <w:szCs w:val="7"/>
          <w:spacing w:val="-9"/>
        </w:rPr>
        <w:t> </w:t>
      </w:r>
      <w:r>
        <w:rPr>
          <w:rFonts w:ascii="Arial" w:hAnsi="Arial" w:cs="Arial" w:eastAsia="Arial"/>
          <w:sz w:val="7"/>
          <w:szCs w:val="7"/>
          <w:spacing w:val="5"/>
        </w:rPr>
        <w:t>piqu</w:t>
      </w:r>
      <w:r>
        <w:rPr>
          <w:rFonts w:ascii="Arial" w:hAnsi="Arial" w:cs="Arial" w:eastAsia="Arial"/>
          <w:sz w:val="7"/>
          <w:szCs w:val="7"/>
          <w:spacing w:val="0"/>
        </w:rPr>
        <w:t>é</w:t>
      </w:r>
      <w:r>
        <w:rPr>
          <w:rFonts w:ascii="Arial" w:hAnsi="Arial" w:cs="Arial" w:eastAsia="Arial"/>
          <w:sz w:val="7"/>
          <w:szCs w:val="7"/>
          <w:spacing w:val="-14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5" w:equalWidth="0">
            <w:col w:w="3924" w:space="2814"/>
            <w:col w:w="131" w:space="44"/>
            <w:col w:w="347" w:space="442"/>
            <w:col w:w="131" w:space="1231"/>
            <w:col w:w="3856"/>
          </w:cols>
        </w:sectPr>
      </w:pPr>
      <w:rPr/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79" w:lineRule="exact"/>
        <w:ind w:left="7071" w:right="5749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</w:r>
    </w:p>
    <w:p>
      <w:pPr>
        <w:jc w:val="center"/>
        <w:spacing w:after="0"/>
        <w:sectPr>
          <w:type w:val="continuous"/>
          <w:pgSz w:w="16840" w:h="11920" w:orient="landscape"/>
          <w:pgMar w:top="1300" w:bottom="280" w:left="1500" w:right="2420"/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6"/>
          <w:w w:val="104"/>
          <w:b/>
          <w:bCs/>
        </w:rPr>
        <w:t>Donnée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s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6"/>
          <w:w w:val="104"/>
          <w:b/>
          <w:bCs/>
        </w:rPr>
        <w:t>Clima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t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180" w:right="-51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5"/>
        </w:rPr>
        <w:t>Meteo.périod</w:t>
      </w:r>
      <w:r>
        <w:rPr>
          <w:rFonts w:ascii="Arial" w:hAnsi="Arial" w:cs="Arial" w:eastAsia="Arial"/>
          <w:sz w:val="7"/>
          <w:szCs w:val="7"/>
          <w:spacing w:val="0"/>
        </w:rPr>
        <w:t>e</w:t>
      </w:r>
      <w:r>
        <w:rPr>
          <w:rFonts w:ascii="Arial" w:hAnsi="Arial" w:cs="Arial" w:eastAsia="Arial"/>
          <w:sz w:val="7"/>
          <w:szCs w:val="7"/>
          <w:spacing w:val="0"/>
        </w:rPr>
        <w:t> </w:t>
      </w:r>
      <w:r>
        <w:rPr>
          <w:rFonts w:ascii="Arial" w:hAnsi="Arial" w:cs="Arial" w:eastAsia="Arial"/>
          <w:sz w:val="7"/>
          <w:szCs w:val="7"/>
          <w:spacing w:val="-9"/>
        </w:rPr>
        <w:t> </w:t>
      </w:r>
      <w:r>
        <w:rPr>
          <w:rFonts w:ascii="Arial" w:hAnsi="Arial" w:cs="Arial" w:eastAsia="Arial"/>
          <w:sz w:val="7"/>
          <w:szCs w:val="7"/>
          <w:spacing w:val="5"/>
        </w:rPr>
        <w:t>&lt;</w:t>
      </w:r>
      <w:r>
        <w:rPr>
          <w:rFonts w:ascii="Arial" w:hAnsi="Arial" w:cs="Arial" w:eastAsia="Arial"/>
          <w:sz w:val="7"/>
          <w:szCs w:val="7"/>
          <w:spacing w:val="0"/>
        </w:rPr>
        <w:t>/</w:t>
      </w:r>
      <w:r>
        <w:rPr>
          <w:rFonts w:ascii="Arial" w:hAnsi="Arial" w:cs="Arial" w:eastAsia="Arial"/>
          <w:sz w:val="7"/>
          <w:szCs w:val="7"/>
          <w:spacing w:val="0"/>
        </w:rPr>
        <w:t> </w:t>
      </w:r>
      <w:r>
        <w:rPr>
          <w:rFonts w:ascii="Arial" w:hAnsi="Arial" w:cs="Arial" w:eastAsia="Arial"/>
          <w:sz w:val="7"/>
          <w:szCs w:val="7"/>
          <w:spacing w:val="-9"/>
        </w:rPr>
        <w:t> </w:t>
      </w:r>
      <w:r>
        <w:rPr>
          <w:rFonts w:ascii="Arial" w:hAnsi="Arial" w:cs="Arial" w:eastAsia="Arial"/>
          <w:sz w:val="7"/>
          <w:szCs w:val="7"/>
          <w:spacing w:val="5"/>
        </w:rPr>
        <w:t>Climat.périod</w:t>
      </w:r>
      <w:r>
        <w:rPr>
          <w:rFonts w:ascii="Arial" w:hAnsi="Arial" w:cs="Arial" w:eastAsia="Arial"/>
          <w:sz w:val="7"/>
          <w:szCs w:val="7"/>
          <w:spacing w:val="0"/>
        </w:rPr>
        <w:t>e</w:t>
      </w:r>
      <w:r>
        <w:rPr>
          <w:rFonts w:ascii="Arial" w:hAnsi="Arial" w:cs="Arial" w:eastAsia="Arial"/>
          <w:sz w:val="7"/>
          <w:szCs w:val="7"/>
          <w:spacing w:val="-14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9" w:lineRule="exact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0"/>
        </w:rPr>
        <w:t>1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9" w:lineRule="exact"/>
        <w:ind w:right="-51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1..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49"/>
        <w:jc w:val="lef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</w:t>
      </w:r>
      <w:r>
        <w:rPr>
          <w:rFonts w:ascii="Arial" w:hAnsi="Arial" w:cs="Arial" w:eastAsia="Arial"/>
          <w:sz w:val="6"/>
          <w:szCs w:val="6"/>
          <w:spacing w:val="5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5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Donnée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s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Mété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o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2" w:after="0" w:line="240" w:lineRule="auto"/>
        <w:ind w:left="8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04"/>
        </w:rPr>
        <w:t>-Libellé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240" w:lineRule="auto"/>
        <w:ind w:left="8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04"/>
        </w:rPr>
        <w:t>-Valeur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291" w:right="2369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0.</w:t>
      </w:r>
      <w:r>
        <w:rPr>
          <w:rFonts w:ascii="Arial" w:hAnsi="Arial" w:cs="Arial" w:eastAsia="Arial"/>
          <w:sz w:val="7"/>
          <w:szCs w:val="7"/>
          <w:spacing w:val="0"/>
        </w:rPr>
        <w:t>.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</w:r>
    </w:p>
    <w:p>
      <w:pPr>
        <w:spacing w:before="22" w:after="0" w:line="240" w:lineRule="auto"/>
        <w:ind w:left="82" w:right="-20"/>
        <w:jc w:val="left"/>
        <w:tabs>
          <w:tab w:pos="84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      </w:t>
      </w:r>
      <w:r>
        <w:rPr>
          <w:rFonts w:ascii="Arial" w:hAnsi="Arial" w:cs="Arial" w:eastAsia="Arial"/>
          <w:sz w:val="6"/>
          <w:szCs w:val="6"/>
          <w:spacing w:val="-5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5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Moustiqu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3" w:after="0" w:line="240" w:lineRule="auto"/>
        <w:ind w:left="90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3"/>
          <w:w w:val="104"/>
        </w:rPr>
        <w:t>-Espèce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69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5" w:equalWidth="0">
            <w:col w:w="2614" w:space="186"/>
            <w:col w:w="1335" w:space="54"/>
            <w:col w:w="131" w:space="9"/>
            <w:col w:w="766" w:space="4968"/>
            <w:col w:w="2857"/>
          </w:cols>
        </w:sectPr>
      </w:pPr>
      <w:rPr/>
    </w:p>
    <w:p>
      <w:pPr>
        <w:spacing w:before="77" w:after="0" w:line="240" w:lineRule="auto"/>
        <w:ind w:left="6759" w:right="5860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habit</w:t>
      </w:r>
      <w:r>
        <w:rPr>
          <w:rFonts w:ascii="Arial" w:hAnsi="Arial" w:cs="Arial" w:eastAsia="Arial"/>
          <w:sz w:val="7"/>
          <w:szCs w:val="7"/>
          <w:spacing w:val="0"/>
        </w:rPr>
        <w:t>e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44" w:after="0" w:line="79" w:lineRule="exact"/>
        <w:ind w:left="2257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right"/>
        <w:tabs>
          <w:tab w:pos="300" w:val="left"/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8"/>
          <w:w w:val="104"/>
          <w:b/>
          <w:bCs/>
          <w:u w:val="single" w:color="000000"/>
        </w:rPr>
        <w:t>Oeu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f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2" w:after="0" w:line="240" w:lineRule="auto"/>
        <w:ind w:right="497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3"/>
          <w:w w:val="104"/>
        </w:rPr>
        <w:t>-Espèce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9" w:lineRule="exact"/>
        <w:ind w:left="2222" w:right="-20"/>
        <w:jc w:val="left"/>
        <w:tabs>
          <w:tab w:pos="700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524506pt;margin-top:-1.093029pt;width:1.366326pt;height:3.509619pt;mso-position-horizontal-relative:page;mso-position-vertical-relative:paragraph;z-index:-3358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1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spacing w:val="0"/>
                      <w:w w:val="100"/>
                    </w:rPr>
                    <w:t>*</w:t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spacing w:val="0"/>
          <w:w w:val="100"/>
          <w:position w:val="-1"/>
        </w:rPr>
        <w:t>1</w:t>
        <w:tab/>
      </w:r>
      <w:r>
        <w:rPr>
          <w:rFonts w:ascii="Arial" w:hAnsi="Arial" w:cs="Arial" w:eastAsia="Arial"/>
          <w:sz w:val="7"/>
          <w:szCs w:val="7"/>
          <w:spacing w:val="0"/>
          <w:w w:val="100"/>
          <w:position w:val="1"/>
        </w:rPr>
        <w:t>*</w:t>
      </w:r>
      <w:r>
        <w:rPr>
          <w:rFonts w:ascii="Arial" w:hAnsi="Arial" w:cs="Arial" w:eastAsia="Arial"/>
          <w:sz w:val="7"/>
          <w:szCs w:val="7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51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4"/>
          <w:w w:val="100"/>
        </w:rPr>
        <w:t>donn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e</w:t>
      </w:r>
      <w:r>
        <w:rPr>
          <w:rFonts w:ascii="Arial" w:hAnsi="Arial" w:cs="Arial" w:eastAsia="Arial"/>
          <w:sz w:val="7"/>
          <w:szCs w:val="7"/>
          <w:spacing w:val="9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4"/>
          <w:w w:val="100"/>
        </w:rPr>
        <w:t>naissance</w:t>
      </w:r>
      <w:r>
        <w:rPr>
          <w:rFonts w:ascii="Arial" w:hAnsi="Arial" w:cs="Arial" w:eastAsia="Arial"/>
          <w:sz w:val="7"/>
          <w:szCs w:val="7"/>
          <w:spacing w:val="0"/>
          <w:w w:val="100"/>
        </w:rPr>
      </w:r>
    </w:p>
    <w:p>
      <w:pPr>
        <w:spacing w:before="0" w:after="0" w:line="113" w:lineRule="exact"/>
        <w:ind w:left="12" w:right="-20"/>
        <w:jc w:val="left"/>
        <w:tabs>
          <w:tab w:pos="42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position w:val="3"/>
        </w:rPr>
        <w:t>1</w:t>
        <w:tab/>
      </w:r>
      <w:r>
        <w:rPr>
          <w:rFonts w:ascii="Arial" w:hAnsi="Arial" w:cs="Arial" w:eastAsia="Arial"/>
          <w:sz w:val="7"/>
          <w:szCs w:val="7"/>
          <w:spacing w:val="6"/>
          <w:position w:val="-1"/>
        </w:rPr>
        <w:t>0..</w:t>
      </w:r>
      <w:r>
        <w:rPr>
          <w:rFonts w:ascii="Arial" w:hAnsi="Arial" w:cs="Arial" w:eastAsia="Arial"/>
          <w:sz w:val="7"/>
          <w:szCs w:val="7"/>
          <w:spacing w:val="0"/>
          <w:position w:val="-1"/>
        </w:rPr>
        <w:t>1</w:t>
      </w:r>
      <w:r>
        <w:rPr>
          <w:rFonts w:ascii="Arial" w:hAnsi="Arial" w:cs="Arial" w:eastAsia="Arial"/>
          <w:sz w:val="7"/>
          <w:szCs w:val="7"/>
          <w:spacing w:val="-14"/>
          <w:position w:val="-1"/>
        </w:rPr>
        <w:t> </w:t>
      </w:r>
      <w:r>
        <w:rPr>
          <w:rFonts w:ascii="Arial" w:hAnsi="Arial" w:cs="Arial" w:eastAsia="Arial"/>
          <w:sz w:val="7"/>
          <w:szCs w:val="7"/>
          <w:spacing w:val="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49"/>
        <w:jc w:val="lef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1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1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6"/>
          <w:w w:val="104"/>
          <w:b/>
          <w:bCs/>
          <w:u w:val="single" w:color="000000"/>
        </w:rPr>
        <w:t>Larv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6"/>
          <w:w w:val="104"/>
          <w:b/>
          <w:bCs/>
          <w:u w:val="single" w:color="000000"/>
        </w:rPr>
        <w:t>(moustiques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)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2" w:after="0" w:line="240" w:lineRule="auto"/>
        <w:ind w:left="8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04"/>
        </w:rPr>
        <w:t>-Stade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4" w:lineRule="auto"/>
        <w:ind w:left="43" w:right="-32" w:firstLine="-43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0"/>
        </w:rPr>
        <w:t>1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      </w:t>
      </w:r>
      <w:r>
        <w:rPr>
          <w:rFonts w:ascii="Arial" w:hAnsi="Arial" w:cs="Arial" w:eastAsia="Arial"/>
          <w:sz w:val="7"/>
          <w:szCs w:val="7"/>
          <w:spacing w:val="16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6"/>
          <w:w w:val="100"/>
        </w:rPr>
        <w:t>0..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1</w:t>
      </w:r>
      <w:r>
        <w:rPr>
          <w:rFonts w:ascii="Arial" w:hAnsi="Arial" w:cs="Arial" w:eastAsia="Arial"/>
          <w:sz w:val="7"/>
          <w:szCs w:val="7"/>
          <w:spacing w:val="-14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6"/>
          <w:w w:val="100"/>
        </w:rPr>
        <w:t>devien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t</w:t>
      </w:r>
      <w:r>
        <w:rPr>
          <w:rFonts w:ascii="Arial" w:hAnsi="Arial" w:cs="Arial" w:eastAsia="Arial"/>
          <w:sz w:val="7"/>
          <w:szCs w:val="7"/>
          <w:spacing w:val="-13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</w:t>
      </w:r>
      <w:r>
        <w:rPr>
          <w:rFonts w:ascii="Arial" w:hAnsi="Arial" w:cs="Arial" w:eastAsia="Arial"/>
          <w:sz w:val="6"/>
          <w:szCs w:val="6"/>
          <w:spacing w:val="7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Moustiqu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adult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2" w:after="0" w:line="240" w:lineRule="auto"/>
        <w:ind w:left="8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3"/>
          <w:w w:val="104"/>
        </w:rPr>
        <w:t>-Espèce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5" w:equalWidth="0">
            <w:col w:w="9536" w:space="46"/>
            <w:col w:w="597" w:space="44"/>
            <w:col w:w="766" w:space="50"/>
            <w:col w:w="331" w:space="63"/>
            <w:col w:w="1487"/>
          </w:cols>
        </w:sectPr>
      </w:pPr>
      <w:rPr/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9"/>
          <w:w w:val="104"/>
          <w:b/>
          <w:bCs/>
        </w:rPr>
        <w:t>Zon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0" w:after="0" w:line="240" w:lineRule="auto"/>
        <w:ind w:right="-49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spacing w:val="8"/>
          <w:w w:val="104"/>
          <w:b/>
          <w:bCs/>
        </w:rPr>
        <w:t>Habita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t</w:t>
      </w:r>
      <w:r>
        <w:rPr>
          <w:rFonts w:ascii="Arial" w:hAnsi="Arial" w:cs="Arial" w:eastAsia="Arial"/>
          <w:sz w:val="6"/>
          <w:szCs w:val="6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0" w:after="0" w:line="74" w:lineRule="exact"/>
        <w:ind w:right="-20"/>
        <w:jc w:val="left"/>
        <w:tabs>
          <w:tab w:pos="210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      </w:t>
      </w:r>
      <w:r>
        <w:rPr>
          <w:rFonts w:ascii="Arial" w:hAnsi="Arial" w:cs="Arial" w:eastAsia="Arial"/>
          <w:sz w:val="7"/>
          <w:szCs w:val="7"/>
          <w:spacing w:val="5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6"/>
          <w:w w:val="100"/>
        </w:rPr>
        <w:t>0..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  <w:tab/>
      </w:r>
      <w:r>
        <w:rPr>
          <w:rFonts w:ascii="Arial" w:hAnsi="Arial" w:cs="Arial" w:eastAsia="Arial"/>
          <w:sz w:val="7"/>
          <w:szCs w:val="7"/>
          <w:spacing w:val="0"/>
          <w:w w:val="100"/>
        </w:rPr>
        <w:t>1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         </w:t>
      </w:r>
      <w:r>
        <w:rPr>
          <w:rFonts w:ascii="Arial" w:hAnsi="Arial" w:cs="Arial" w:eastAsia="Arial"/>
          <w:sz w:val="7"/>
          <w:szCs w:val="7"/>
          <w:spacing w:val="1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1</w:t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3" w:equalWidth="0">
            <w:col w:w="2425" w:space="4687"/>
            <w:col w:w="271" w:space="1965"/>
            <w:col w:w="3572"/>
          </w:cols>
        </w:sectPr>
      </w:pPr>
      <w:rPr/>
    </w:p>
    <w:p>
      <w:pPr>
        <w:spacing w:before="82" w:after="0" w:line="68" w:lineRule="exact"/>
        <w:ind w:right="1910"/>
        <w:jc w:val="right"/>
        <w:tabs>
          <w:tab w:pos="240" w:val="left"/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Larve-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x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86" w:after="0" w:line="99" w:lineRule="exact"/>
        <w:ind w:left="2807" w:right="-20"/>
        <w:jc w:val="left"/>
        <w:tabs>
          <w:tab w:pos="668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position w:val="1"/>
        </w:rPr>
        <w:t>1</w:t>
        <w:tab/>
      </w:r>
      <w:r>
        <w:rPr>
          <w:rFonts w:ascii="Arial" w:hAnsi="Arial" w:cs="Arial" w:eastAsia="Arial"/>
          <w:sz w:val="7"/>
          <w:szCs w:val="7"/>
          <w:spacing w:val="6"/>
          <w:position w:val="-1"/>
        </w:rPr>
        <w:t>0..</w:t>
      </w:r>
      <w:r>
        <w:rPr>
          <w:rFonts w:ascii="Arial" w:hAnsi="Arial" w:cs="Arial" w:eastAsia="Arial"/>
          <w:sz w:val="7"/>
          <w:szCs w:val="7"/>
          <w:spacing w:val="0"/>
          <w:position w:val="-1"/>
        </w:rPr>
        <w:t>*</w:t>
      </w:r>
      <w:r>
        <w:rPr>
          <w:rFonts w:ascii="Arial" w:hAnsi="Arial" w:cs="Arial" w:eastAsia="Arial"/>
          <w:sz w:val="7"/>
          <w:szCs w:val="7"/>
          <w:spacing w:val="-13"/>
          <w:position w:val="-1"/>
        </w:rPr>
        <w:t> </w:t>
      </w:r>
      <w:r>
        <w:rPr>
          <w:rFonts w:ascii="Arial" w:hAnsi="Arial" w:cs="Arial" w:eastAsia="Arial"/>
          <w:sz w:val="7"/>
          <w:szCs w:val="7"/>
          <w:spacing w:val="0"/>
          <w:position w:val="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259" w:right="3583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</w:r>
    </w:p>
    <w:p>
      <w:pPr>
        <w:spacing w:before="95" w:after="0" w:line="240" w:lineRule="auto"/>
        <w:ind w:right="-20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exerc</w:t>
      </w:r>
      <w:r>
        <w:rPr>
          <w:rFonts w:ascii="Arial" w:hAnsi="Arial" w:cs="Arial" w:eastAsia="Arial"/>
          <w:sz w:val="7"/>
          <w:szCs w:val="7"/>
          <w:spacing w:val="0"/>
        </w:rPr>
        <w:t>e</w:t>
      </w:r>
      <w:r>
        <w:rPr>
          <w:rFonts w:ascii="Arial" w:hAnsi="Arial" w:cs="Arial" w:eastAsia="Arial"/>
          <w:sz w:val="7"/>
          <w:szCs w:val="7"/>
          <w:spacing w:val="-14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9" w:lineRule="exact"/>
        <w:ind w:right="-51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7"/>
        </w:rPr>
        <w:t>pon</w:t>
      </w:r>
      <w:r>
        <w:rPr>
          <w:rFonts w:ascii="Arial" w:hAnsi="Arial" w:cs="Arial" w:eastAsia="Arial"/>
          <w:sz w:val="7"/>
          <w:szCs w:val="7"/>
          <w:spacing w:val="0"/>
        </w:rPr>
        <w:t>d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0..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3" w:equalWidth="0">
            <w:col w:w="5940" w:space="4357"/>
            <w:col w:w="184" w:space="362"/>
            <w:col w:w="2077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43" w:right="-49"/>
        <w:jc w:val="left"/>
        <w:tabs>
          <w:tab w:pos="820" w:val="left"/>
          <w:tab w:pos="130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8"/>
          <w:w w:val="104"/>
          <w:b/>
          <w:bCs/>
          <w:u w:val="single" w:color="000000"/>
        </w:rPr>
        <w:t>Etap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49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04"/>
        </w:rPr>
        <w:t>-Libellé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146" w:right="33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</w:r>
    </w:p>
    <w:p>
      <w:pPr>
        <w:spacing w:before="18" w:after="0" w:line="240" w:lineRule="auto"/>
        <w:ind w:left="-25" w:right="-45"/>
        <w:jc w:val="center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6"/>
          <w:w w:val="104"/>
          <w:b/>
          <w:bCs/>
        </w:rPr>
        <w:t>Activit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é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51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0..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49"/>
        <w:jc w:val="lef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     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8"/>
          <w:w w:val="104"/>
          <w:b/>
          <w:bCs/>
          <w:u w:val="single" w:color="000000"/>
        </w:rPr>
        <w:t>Instrumen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t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" w:lineRule="exact"/>
        <w:ind w:right="-49"/>
        <w:jc w:val="left"/>
        <w:tabs>
          <w:tab w:pos="212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  <w:position w:val="-2"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  <w:position w:val="-2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  <w:position w:val="-2"/>
        </w:rPr>
        <w:t>     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  <w:position w:val="-2"/>
        </w:rPr>
      </w:r>
      <w:r>
        <w:rPr>
          <w:rFonts w:ascii="Arial" w:hAnsi="Arial" w:cs="Arial" w:eastAsia="Arial"/>
          <w:sz w:val="6"/>
          <w:szCs w:val="6"/>
          <w:spacing w:val="8"/>
          <w:w w:val="104"/>
          <w:b/>
          <w:bCs/>
          <w:u w:val="single" w:color="000000"/>
          <w:position w:val="-2"/>
        </w:rPr>
        <w:t>HabitatHomm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  <w:position w:val="-2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  <w:position w:val="-2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  <w:position w:val="-2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  <w:position w:val="-2"/>
        </w:rPr>
        <w:t>     </w:t>
      </w:r>
      <w:r>
        <w:rPr>
          <w:rFonts w:ascii="Arial" w:hAnsi="Arial" w:cs="Arial" w:eastAsia="Arial"/>
          <w:sz w:val="6"/>
          <w:szCs w:val="6"/>
          <w:spacing w:val="-7"/>
          <w:w w:val="100"/>
          <w:b/>
          <w:bCs/>
          <w:u w:val="single" w:color="000000"/>
          <w:position w:val="-2"/>
        </w:rPr>
        <w:t> </w:t>
      </w:r>
      <w:r>
        <w:rPr>
          <w:rFonts w:ascii="Arial" w:hAnsi="Arial" w:cs="Arial" w:eastAsia="Arial"/>
          <w:sz w:val="6"/>
          <w:szCs w:val="6"/>
          <w:spacing w:val="-7"/>
          <w:w w:val="100"/>
          <w:b/>
          <w:bCs/>
          <w:u w:val="single" w:color="000000"/>
          <w:position w:val="-2"/>
        </w:rPr>
      </w:r>
      <w:r>
        <w:rPr>
          <w:rFonts w:ascii="Arial" w:hAnsi="Arial" w:cs="Arial" w:eastAsia="Arial"/>
          <w:sz w:val="6"/>
          <w:szCs w:val="6"/>
          <w:spacing w:val="-7"/>
          <w:w w:val="100"/>
          <w:b/>
          <w:bCs/>
          <w:position w:val="-2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position w:val="-2"/>
        </w:rPr>
        <w:t>HabitatMoustiqu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position w:val="-2"/>
        </w:rPr>
        <w:t>e</w:t>
      </w:r>
      <w:r>
        <w:rPr>
          <w:rFonts w:ascii="Arial" w:hAnsi="Arial" w:cs="Arial" w:eastAsia="Arial"/>
          <w:sz w:val="6"/>
          <w:szCs w:val="6"/>
          <w:spacing w:val="-9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position w:val="0"/>
        </w:rPr>
      </w:r>
    </w:p>
    <w:p>
      <w:pPr>
        <w:spacing w:before="51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spacing w:val="7"/>
        </w:rPr>
        <w:t>matur</w:t>
      </w:r>
      <w:r>
        <w:rPr>
          <w:rFonts w:ascii="Arial" w:hAnsi="Arial" w:cs="Arial" w:eastAsia="Arial"/>
          <w:sz w:val="7"/>
          <w:szCs w:val="7"/>
          <w:spacing w:val="0"/>
        </w:rPr>
        <w:t>e</w:t>
      </w:r>
      <w:r>
        <w:rPr>
          <w:rFonts w:ascii="Arial" w:hAnsi="Arial" w:cs="Arial" w:eastAsia="Arial"/>
          <w:sz w:val="7"/>
          <w:szCs w:val="7"/>
          <w:spacing w:val="-12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7" w:equalWidth="0">
            <w:col w:w="1309" w:space="647"/>
            <w:col w:w="230" w:space="4"/>
            <w:col w:w="278" w:space="327"/>
            <w:col w:w="131" w:space="349"/>
            <w:col w:w="765" w:space="1811"/>
            <w:col w:w="2762" w:space="2308"/>
            <w:col w:w="1999"/>
          </w:cols>
        </w:sectPr>
      </w:pPr>
      <w:rPr/>
    </w:p>
    <w:p>
      <w:pPr>
        <w:spacing w:before="59" w:after="0" w:line="240" w:lineRule="auto"/>
        <w:ind w:right="-20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1..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0" w:after="0" w:line="73" w:lineRule="exact"/>
        <w:ind w:right="-51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spacing w:val="6"/>
        </w:rPr>
        <w:t>1..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0"/>
        </w:rPr>
        <w:t> </w:t>
      </w:r>
      <w:r>
        <w:rPr>
          <w:rFonts w:ascii="Arial" w:hAnsi="Arial" w:cs="Arial" w:eastAsia="Arial"/>
          <w:sz w:val="7"/>
          <w:szCs w:val="7"/>
          <w:spacing w:val="1"/>
        </w:rPr>
        <w:t> </w:t>
      </w:r>
      <w:r>
        <w:rPr>
          <w:rFonts w:ascii="Arial" w:hAnsi="Arial" w:cs="Arial" w:eastAsia="Arial"/>
          <w:sz w:val="6"/>
          <w:szCs w:val="6"/>
          <w:spacing w:val="4"/>
          <w:w w:val="104"/>
          <w:position w:val="1"/>
        </w:rPr>
        <w:t>-Temporalit</w:t>
      </w:r>
      <w:r>
        <w:rPr>
          <w:rFonts w:ascii="Arial" w:hAnsi="Arial" w:cs="Arial" w:eastAsia="Arial"/>
          <w:sz w:val="6"/>
          <w:szCs w:val="6"/>
          <w:spacing w:val="0"/>
          <w:w w:val="104"/>
          <w:position w:val="1"/>
        </w:rPr>
        <w:t>é</w:t>
      </w:r>
      <w:r>
        <w:rPr>
          <w:rFonts w:ascii="Arial" w:hAnsi="Arial" w:cs="Arial" w:eastAsia="Arial"/>
          <w:sz w:val="6"/>
          <w:szCs w:val="6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tabs>
          <w:tab w:pos="42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  <w:tab/>
      </w:r>
      <w:r>
        <w:rPr>
          <w:rFonts w:ascii="Arial" w:hAnsi="Arial" w:cs="Arial" w:eastAsia="Arial"/>
          <w:sz w:val="7"/>
          <w:szCs w:val="7"/>
          <w:spacing w:val="0"/>
          <w:w w:val="100"/>
        </w:rPr>
        <w:t>*</w:t>
      </w:r>
    </w:p>
    <w:p>
      <w:pPr>
        <w:spacing w:before="40" w:after="0" w:line="79" w:lineRule="exact"/>
        <w:ind w:left="47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5"/>
        </w:rPr>
        <w:t>es</w:t>
      </w:r>
      <w:r>
        <w:rPr>
          <w:rFonts w:ascii="Arial" w:hAnsi="Arial" w:cs="Arial" w:eastAsia="Arial"/>
          <w:sz w:val="7"/>
          <w:szCs w:val="7"/>
          <w:spacing w:val="0"/>
        </w:rPr>
        <w:t>t</w:t>
      </w:r>
      <w:r>
        <w:rPr>
          <w:rFonts w:ascii="Arial" w:hAnsi="Arial" w:cs="Arial" w:eastAsia="Arial"/>
          <w:sz w:val="7"/>
          <w:szCs w:val="7"/>
          <w:spacing w:val="0"/>
        </w:rPr>
        <w:t> </w:t>
      </w:r>
      <w:r>
        <w:rPr>
          <w:rFonts w:ascii="Arial" w:hAnsi="Arial" w:cs="Arial" w:eastAsia="Arial"/>
          <w:sz w:val="7"/>
          <w:szCs w:val="7"/>
          <w:spacing w:val="-9"/>
        </w:rPr>
        <w:t> </w:t>
      </w:r>
      <w:r>
        <w:rPr>
          <w:rFonts w:ascii="Arial" w:hAnsi="Arial" w:cs="Arial" w:eastAsia="Arial"/>
          <w:sz w:val="7"/>
          <w:szCs w:val="7"/>
          <w:spacing w:val="5"/>
        </w:rPr>
        <w:t>effectu</w:t>
      </w:r>
      <w:r>
        <w:rPr>
          <w:rFonts w:ascii="Arial" w:hAnsi="Arial" w:cs="Arial" w:eastAsia="Arial"/>
          <w:sz w:val="7"/>
          <w:szCs w:val="7"/>
          <w:spacing w:val="0"/>
        </w:rPr>
        <w:t>é</w:t>
      </w:r>
      <w:r>
        <w:rPr>
          <w:rFonts w:ascii="Arial" w:hAnsi="Arial" w:cs="Arial" w:eastAsia="Arial"/>
          <w:sz w:val="7"/>
          <w:szCs w:val="7"/>
          <w:spacing w:val="-14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3" w:equalWidth="0">
            <w:col w:w="1471" w:space="321"/>
            <w:col w:w="568" w:space="400"/>
            <w:col w:w="1016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</w:sectPr>
      </w:pPr>
      <w:rPr/>
    </w:p>
    <w:p>
      <w:pPr>
        <w:spacing w:before="54" w:after="0" w:line="240" w:lineRule="auto"/>
        <w:ind w:left="1226" w:right="-20"/>
        <w:jc w:val="left"/>
        <w:tabs>
          <w:tab w:pos="29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</w:rPr>
        <w:t>activit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é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</w:rPr>
        <w:t>anthropiqu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</w:rPr>
        <w:t>activit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é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240" w:lineRule="auto"/>
        <w:ind w:right="-20"/>
        <w:jc w:val="righ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</w:t>
      </w:r>
      <w:r>
        <w:rPr>
          <w:rFonts w:ascii="Arial" w:hAnsi="Arial" w:cs="Arial" w:eastAsia="Arial"/>
          <w:sz w:val="6"/>
          <w:szCs w:val="6"/>
          <w:spacing w:val="-2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2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non-anthropiqu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49"/>
        <w:jc w:val="lef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   </w:t>
      </w:r>
      <w:r>
        <w:rPr>
          <w:rFonts w:ascii="Arial" w:hAnsi="Arial" w:cs="Arial" w:eastAsia="Arial"/>
          <w:sz w:val="6"/>
          <w:szCs w:val="6"/>
          <w:spacing w:val="-2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2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Zon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urbain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49"/>
        <w:jc w:val="lef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     </w:t>
      </w:r>
      <w:r>
        <w:rPr>
          <w:rFonts w:ascii="Arial" w:hAnsi="Arial" w:cs="Arial" w:eastAsia="Arial"/>
          <w:sz w:val="6"/>
          <w:szCs w:val="6"/>
          <w:spacing w:val="-8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8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Zon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rural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49"/>
        <w:jc w:val="left"/>
        <w:tabs>
          <w:tab w:pos="7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8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8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Surfac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  <w:u w:val="single" w:color="000000"/>
        </w:rPr>
        <w:t>végétatio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n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51" w:right="-49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</w:rPr>
        <w:t>Surfac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</w:rPr>
        <w:t>aquatiqu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04"/>
        </w:rPr>
        <w:t>-qualit</w:t>
      </w:r>
      <w:r>
        <w:rPr>
          <w:rFonts w:ascii="Arial" w:hAnsi="Arial" w:cs="Arial" w:eastAsia="Arial"/>
          <w:sz w:val="6"/>
          <w:szCs w:val="6"/>
          <w:spacing w:val="0"/>
          <w:w w:val="104"/>
        </w:rPr>
        <w:t>é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04"/>
        </w:rPr>
        <w:t>-Salinité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04"/>
        </w:rPr>
        <w:t>-végétatio</w:t>
      </w:r>
      <w:r>
        <w:rPr>
          <w:rFonts w:ascii="Arial" w:hAnsi="Arial" w:cs="Arial" w:eastAsia="Arial"/>
          <w:sz w:val="6"/>
          <w:szCs w:val="6"/>
          <w:spacing w:val="0"/>
          <w:w w:val="104"/>
        </w:rPr>
        <w:t>n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6"/>
          <w:w w:val="104"/>
        </w:rPr>
        <w:t>-eta</w:t>
      </w:r>
      <w:r>
        <w:rPr>
          <w:rFonts w:ascii="Arial" w:hAnsi="Arial" w:cs="Arial" w:eastAsia="Arial"/>
          <w:sz w:val="6"/>
          <w:szCs w:val="6"/>
          <w:spacing w:val="0"/>
          <w:w w:val="104"/>
        </w:rPr>
        <w:t>t</w:t>
      </w:r>
      <w:r>
        <w:rPr>
          <w:rFonts w:ascii="Arial" w:hAnsi="Arial" w:cs="Arial" w:eastAsia="Arial"/>
          <w:sz w:val="6"/>
          <w:szCs w:val="6"/>
          <w:spacing w:val="-11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04"/>
        </w:rPr>
        <w:t>-pollutio</w:t>
      </w:r>
      <w:r>
        <w:rPr>
          <w:rFonts w:ascii="Arial" w:hAnsi="Arial" w:cs="Arial" w:eastAsia="Arial"/>
          <w:sz w:val="6"/>
          <w:szCs w:val="6"/>
          <w:spacing w:val="0"/>
          <w:w w:val="104"/>
        </w:rPr>
        <w:t>n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68" w:lineRule="exact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04"/>
        </w:rPr>
        <w:t>-profondeu</w:t>
      </w:r>
      <w:r>
        <w:rPr>
          <w:rFonts w:ascii="Arial" w:hAnsi="Arial" w:cs="Arial" w:eastAsia="Arial"/>
          <w:sz w:val="6"/>
          <w:szCs w:val="6"/>
          <w:spacing w:val="0"/>
          <w:w w:val="104"/>
        </w:rPr>
        <w:t>r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habit</w:t>
      </w:r>
      <w:r>
        <w:rPr>
          <w:rFonts w:ascii="Arial" w:hAnsi="Arial" w:cs="Arial" w:eastAsia="Arial"/>
          <w:sz w:val="7"/>
          <w:szCs w:val="7"/>
          <w:spacing w:val="0"/>
        </w:rPr>
        <w:t>e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6" w:equalWidth="0">
            <w:col w:w="3494" w:space="1654"/>
            <w:col w:w="765" w:space="405"/>
            <w:col w:w="766" w:space="327"/>
            <w:col w:w="766" w:space="413"/>
            <w:col w:w="705" w:space="1547"/>
            <w:col w:w="2078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4" w:after="0" w:line="68" w:lineRule="exact"/>
        <w:ind w:left="114" w:right="-20"/>
        <w:jc w:val="left"/>
        <w:tabs>
          <w:tab w:pos="2260" w:val="left"/>
          <w:tab w:pos="302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v:group style="position:absolute;margin-left:173.399979pt;margin-top:-21.000984pt;width:53.07636pt;height:51.086306pt;mso-position-horizontal-relative:page;mso-position-vertical-relative:paragraph;z-index:-3360" coordorigin="3468,-420" coordsize="1062,1022">
            <v:group style="position:absolute;left:3761;top:52;width:765;height:546" coordorigin="3761,52" coordsize="765,546">
              <v:shape style="position:absolute;left:3761;top:52;width:765;height:546" coordorigin="3761,52" coordsize="765,546" path="m3761,52l4526,52,4526,598,3761,598,3761,52xe" filled="f" stroked="t" strokeweight=".390267pt" strokecolor="#000000">
                <v:path arrowok="t"/>
              </v:shape>
            </v:group>
            <v:group style="position:absolute;left:3472;top:-416;width:289;height:468" coordorigin="3472,-416" coordsize="289,468">
              <v:shape style="position:absolute;left:3472;top:-416;width:289;height:468" coordorigin="3472,-416" coordsize="289,468" path="m3472,-416l3761,52e" filled="f" stroked="t" strokeweight=".390267pt" strokecolor="#000000">
                <v:path arrowok="t"/>
              </v:shape>
            </v:group>
            <v:group style="position:absolute;left:3472;top:-416;width:47;height:55" coordorigin="3472,-416" coordsize="47,55">
              <v:shape style="position:absolute;left:3472;top:-416;width:47;height:55" coordorigin="3472,-416" coordsize="47,55" path="m3472,-416l3472,-361,3519,-389,3472,-416e" filled="t" fillcolor="#FFFFFF" stroked="f">
                <v:path arrowok="t"/>
                <v:fill/>
              </v:shape>
            </v:group>
            <v:group style="position:absolute;left:3472;top:-416;width:47;height:55" coordorigin="3472,-416" coordsize="47,55">
              <v:shape style="position:absolute;left:3472;top:-416;width:47;height:55" coordorigin="3472,-416" coordsize="47,55" path="m3472,-416l3472,-361,3519,-389,3472,-416xe" filled="f" stroked="t" strokeweight=".39026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1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1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6"/>
          <w:w w:val="104"/>
          <w:b/>
          <w:bCs/>
          <w:u w:val="single" w:color="000000"/>
        </w:rPr>
        <w:t>activit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é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6"/>
          <w:w w:val="104"/>
          <w:b/>
          <w:bCs/>
          <w:u w:val="single" w:color="000000"/>
        </w:rPr>
        <w:t>industriell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1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1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1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>    </w:t>
      </w:r>
      <w:r>
        <w:rPr>
          <w:rFonts w:ascii="Arial" w:hAnsi="Arial" w:cs="Arial" w:eastAsia="Arial"/>
          <w:sz w:val="6"/>
          <w:szCs w:val="6"/>
          <w:spacing w:val="-3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3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6"/>
          <w:w w:val="104"/>
          <w:b/>
          <w:bCs/>
          <w:u w:val="single" w:color="000000"/>
        </w:rPr>
        <w:t>activit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é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1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1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6"/>
          <w:w w:val="104"/>
          <w:b/>
          <w:bCs/>
          <w:u w:val="single" w:color="000000"/>
        </w:rPr>
        <w:t>agricol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</w:sectPr>
      </w:pPr>
      <w:rPr/>
    </w:p>
    <w:p>
      <w:pPr>
        <w:spacing w:before="93" w:after="0" w:line="257" w:lineRule="auto"/>
        <w:ind w:left="8337" w:right="-30" w:firstLine="-125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7"/>
          <w:w w:val="100"/>
          <w:b/>
          <w:bCs/>
        </w:rPr>
        <w:t>Surfac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</w:rPr>
        <w:t>aquatiqu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8"/>
          <w:w w:val="104"/>
          <w:b/>
          <w:bCs/>
        </w:rPr>
        <w:t>temporair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4" w:after="0" w:line="240" w:lineRule="auto"/>
        <w:ind w:left="66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</w:rPr>
        <w:t>Surfac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04"/>
          <w:b/>
          <w:bCs/>
        </w:rPr>
        <w:t>aquatiqu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240" w:val="left"/>
          <w:tab w:pos="78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04"/>
          <w:b/>
          <w:bCs/>
        </w:rPr>
      </w:r>
      <w:r>
        <w:rPr>
          <w:rFonts w:ascii="Arial" w:hAnsi="Arial" w:cs="Arial" w:eastAsia="Arial"/>
          <w:sz w:val="6"/>
          <w:szCs w:val="6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8"/>
          <w:w w:val="104"/>
          <w:b/>
          <w:bCs/>
          <w:u w:val="single" w:color="000000"/>
        </w:rPr>
        <w:t>pérenn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4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  <w:cols w:num="2" w:equalWidth="0">
            <w:col w:w="8867" w:space="849"/>
            <w:col w:w="320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017153pt;margin-top:304.833008pt;width:13.955pt;height:13.955001pt;mso-position-horizontal-relative:page;mso-position-vertical-relative:page;z-index:-3359" type="#_x0000_t202" filled="f" stroked="f">
            <v:textbox inset="0,0,0,0" style="layout-flow:vertical">
              <w:txbxContent>
                <w:p>
                  <w:pPr>
                    <w:spacing w:before="0" w:after="0" w:line="255" w:lineRule="exact"/>
                    <w:ind w:left="20" w:right="-5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spacing w:val="0"/>
                      <w:w w:val="100"/>
                    </w:rPr>
                    <w:t>15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51" w:after="0" w:line="79" w:lineRule="exact"/>
        <w:ind w:left="8540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6"/>
        </w:rPr>
        <w:t>0..</w:t>
      </w:r>
      <w:r>
        <w:rPr>
          <w:rFonts w:ascii="Arial" w:hAnsi="Arial" w:cs="Arial" w:eastAsia="Arial"/>
          <w:sz w:val="7"/>
          <w:szCs w:val="7"/>
          <w:spacing w:val="0"/>
        </w:rPr>
        <w:t>*</w:t>
      </w:r>
      <w:r>
        <w:rPr>
          <w:rFonts w:ascii="Arial" w:hAnsi="Arial" w:cs="Arial" w:eastAsia="Arial"/>
          <w:sz w:val="7"/>
          <w:szCs w:val="7"/>
          <w:spacing w:val="-13"/>
        </w:rPr>
        <w:t> </w:t>
      </w:r>
      <w:r>
        <w:rPr>
          <w:rFonts w:ascii="Arial" w:hAnsi="Arial" w:cs="Arial" w:eastAsia="Arial"/>
          <w:sz w:val="7"/>
          <w:szCs w:val="7"/>
          <w:spacing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392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0.510147pt;margin-top:-463.616028pt;width:604.553564pt;height:382.421741pt;mso-position-horizontal-relative:page;mso-position-vertical-relative:paragraph;z-index:-3361" coordorigin="1610,-9272" coordsize="12091,7648">
            <v:group style="position:absolute;left:3448;top:-7553;width:765;height:546" coordorigin="3448,-7553" coordsize="765,546">
              <v:shape style="position:absolute;left:3448;top:-7553;width:765;height:546" coordorigin="3448,-7553" coordsize="765,546" path="m3448,-7553l4213,-7553,4213,-7007,3448,-7007,3448,-7553xe" filled="f" stroked="t" strokeweight=".390267pt" strokecolor="#000000">
                <v:path arrowok="t"/>
              </v:shape>
            </v:group>
            <v:group style="position:absolute;left:3448;top:-7479;width:765;height:2" coordorigin="3448,-7479" coordsize="765,2">
              <v:shape style="position:absolute;left:3448;top:-7479;width:765;height:2" coordorigin="3448,-7479" coordsize="765,0" path="m3448,-7479l4213,-7479e" filled="f" stroked="t" strokeweight=".390267pt" strokecolor="#000000">
                <v:path arrowok="t"/>
              </v:shape>
            </v:group>
            <v:group style="position:absolute;left:5829;top:-7553;width:765;height:546" coordorigin="5829,-7553" coordsize="765,546">
              <v:shape style="position:absolute;left:5829;top:-7553;width:765;height:546" coordorigin="5829,-7553" coordsize="765,546" path="m5829,-7553l6594,-7553,6594,-7007,5829,-7007,5829,-7553xe" filled="f" stroked="t" strokeweight=".390267pt" strokecolor="#000000">
                <v:path arrowok="t"/>
              </v:shape>
            </v:group>
            <v:group style="position:absolute;left:4323;top:-7319;width:1499;height:2" coordorigin="4323,-7319" coordsize="1499,2">
              <v:shape style="position:absolute;left:4323;top:-7319;width:1499;height:2" coordorigin="4323,-7319" coordsize="1499,0" path="m4323,-7319l5821,-7319e" filled="f" stroked="t" strokeweight=".390267pt" strokecolor="#000000">
                <v:path arrowok="t"/>
              </v:shape>
            </v:group>
            <v:group style="position:absolute;left:4213;top:-7350;width:109;height:59" coordorigin="4213,-7350" coordsize="109,59">
              <v:shape style="position:absolute;left:4213;top:-7350;width:109;height:59" coordorigin="4213,-7350" coordsize="109,59" path="m4213,-7319l4264,-7292,4323,-7319,4264,-7350,4213,-7319xe" filled="f" stroked="t" strokeweight=".390267pt" strokecolor="#000000">
                <v:path arrowok="t"/>
              </v:shape>
            </v:group>
            <v:group style="position:absolute;left:4658;top:-9268;width:765;height:429" coordorigin="4658,-9268" coordsize="765,429">
              <v:shape style="position:absolute;left:4658;top:-9268;width:765;height:429" coordorigin="4658,-9268" coordsize="765,429" path="m4658,-9268l5423,-9268,5423,-8840,4658,-8840,4658,-9268xe" filled="f" stroked="t" strokeweight=".390267pt" strokecolor="#000000">
                <v:path arrowok="t"/>
              </v:shape>
            </v:group>
            <v:group style="position:absolute;left:4658;top:-8333;width:765;height:429" coordorigin="4658,-8333" coordsize="765,429">
              <v:shape style="position:absolute;left:4658;top:-8333;width:765;height:429" coordorigin="4658,-8333" coordsize="765,429" path="m4658,-8333l5423,-8333,5423,-7904,4658,-7904,4658,-8333xe" filled="f" stroked="t" strokeweight=".390267pt" strokecolor="#000000">
                <v:path arrowok="t"/>
              </v:shape>
            </v:group>
            <v:group style="position:absolute;left:5010;top:-8840;width:2;height:507" coordorigin="5010,-8840" coordsize="2,507">
              <v:shape style="position:absolute;left:5010;top:-8840;width:2;height:507" coordorigin="5010,-8840" coordsize="0,507" path="m5010,-8840l5010,-8333e" filled="f" stroked="t" strokeweight=".195134pt" strokecolor="#000000">
                <v:path arrowok="t"/>
              </v:shape>
            </v:group>
            <v:group style="position:absolute;left:4213;top:-7904;width:445;height:351" coordorigin="4213,-7904" coordsize="445,351">
              <v:shape style="position:absolute;left:4213;top:-7904;width:445;height:351" coordorigin="4213,-7904" coordsize="445,351" path="m4658,-7904l4213,-7553e" filled="f" stroked="t" strokeweight=".195134pt" strokecolor="#000000">
                <v:path arrowok="t"/>
              </v:shape>
            </v:group>
            <v:group style="position:absolute;left:4608;top:-7904;width:51;height:43" coordorigin="4608,-7904" coordsize="51,43">
              <v:shape style="position:absolute;left:4608;top:-7904;width:51;height:43" coordorigin="4608,-7904" coordsize="51,43" path="m4658,-7904l4608,-7900,4635,-7861,4658,-7904e" filled="t" fillcolor="#FFFFFF" stroked="f">
                <v:path arrowok="t"/>
                <v:fill/>
              </v:shape>
            </v:group>
            <v:group style="position:absolute;left:4608;top:-7904;width:51;height:43" coordorigin="4608,-7904" coordsize="51,43">
              <v:shape style="position:absolute;left:4608;top:-7904;width:51;height:43" coordorigin="4608,-7904" coordsize="51,43" path="m4658,-7904l4608,-7900,4635,-7861,4658,-7904xe" filled="f" stroked="t" strokeweight=".195134pt" strokecolor="#000000">
                <v:path arrowok="t"/>
              </v:shape>
            </v:group>
            <v:group style="position:absolute;left:5423;top:-7904;width:406;height:351" coordorigin="5423,-7904" coordsize="406,351">
              <v:shape style="position:absolute;left:5423;top:-7904;width:406;height:351" coordorigin="5423,-7904" coordsize="406,351" path="m5423,-7904l5829,-7553e" filled="f" stroked="t" strokeweight=".195134pt" strokecolor="#000000">
                <v:path arrowok="t"/>
              </v:shape>
            </v:group>
            <v:group style="position:absolute;left:5423;top:-7904;width:47;height:47" coordorigin="5423,-7904" coordsize="47,47">
              <v:shape style="position:absolute;left:5423;top:-7904;width:47;height:47" coordorigin="5423,-7904" coordsize="47,47" path="m5423,-7904l5443,-7857,5470,-7896,5423,-7904e" filled="t" fillcolor="#FFFFFF" stroked="f">
                <v:path arrowok="t"/>
                <v:fill/>
              </v:shape>
            </v:group>
            <v:group style="position:absolute;left:5423;top:-7904;width:47;height:47" coordorigin="5423,-7904" coordsize="47,47">
              <v:shape style="position:absolute;left:5423;top:-7904;width:47;height:47" coordorigin="5423,-7904" coordsize="47,47" path="m5423,-7904l5443,-7857,5470,-7896,5423,-7904xe" filled="f" stroked="t" strokeweight=".195134pt" strokecolor="#000000">
                <v:path arrowok="t"/>
              </v:shape>
            </v:group>
            <v:group style="position:absolute;left:4221;top:-7514;width:1608;height:2" coordorigin="4221,-7514" coordsize="1608,2">
              <v:shape style="position:absolute;left:4221;top:-7514;width:1608;height:2" coordorigin="4221,-7514" coordsize="1608,0" path="m5829,-7514l4221,-7514e" filled="f" stroked="t" strokeweight=".195134pt" strokecolor="#000000">
                <v:path arrowok="t"/>
                <v:stroke dashstyle="dash"/>
              </v:shape>
            </v:group>
            <v:group style="position:absolute;left:3448;top:-6227;width:765;height:546" coordorigin="3448,-6227" coordsize="765,546">
              <v:shape style="position:absolute;left:3448;top:-6227;width:765;height:546" coordorigin="3448,-6227" coordsize="765,546" path="m3448,-6227l4213,-6227,4213,-5681,3448,-5681,3448,-6227xe" filled="f" stroked="t" strokeweight=".390267pt" strokecolor="#000000">
                <v:path arrowok="t"/>
              </v:shape>
            </v:group>
            <v:group style="position:absolute;left:3448;top:-6153;width:765;height:2" coordorigin="3448,-6153" coordsize="765,2">
              <v:shape style="position:absolute;left:3448;top:-6153;width:765;height:2" coordorigin="3448,-6153" coordsize="765,0" path="m3448,-6153l4213,-6153e" filled="f" stroked="t" strokeweight=".390267pt" strokecolor="#000000">
                <v:path arrowok="t"/>
              </v:shape>
            </v:group>
            <v:group style="position:absolute;left:3448;top:-4979;width:765;height:546" coordorigin="3448,-4979" coordsize="765,546">
              <v:shape style="position:absolute;left:3448;top:-4979;width:765;height:546" coordorigin="3448,-4979" coordsize="765,546" path="m3448,-4979l4213,-4979,4213,-4433,3448,-4433,3448,-4979xe" filled="f" stroked="t" strokeweight=".390267pt" strokecolor="#000000">
                <v:path arrowok="t"/>
              </v:shape>
            </v:group>
            <v:group style="position:absolute;left:3448;top:-4905;width:765;height:2" coordorigin="3448,-4905" coordsize="765,2">
              <v:shape style="position:absolute;left:3448;top:-4905;width:765;height:2" coordorigin="3448,-4905" coordsize="765,0" path="m3448,-4905l4213,-4905e" filled="f" stroked="t" strokeweight=".390267pt" strokecolor="#000000">
                <v:path arrowok="t"/>
              </v:shape>
            </v:group>
            <v:group style="position:absolute;left:3831;top:-5681;width:8;height:702" coordorigin="3831,-5681" coordsize="8,702">
              <v:shape style="position:absolute;left:3831;top:-5681;width:8;height:702" coordorigin="3831,-5681" coordsize="8,702" path="m3839,-5681l3831,-4979e" filled="f" stroked="t" strokeweight=".390267pt" strokecolor="#000000">
                <v:path arrowok="t"/>
              </v:shape>
            </v:group>
            <v:group style="position:absolute;left:2043;top:-4979;width:765;height:546" coordorigin="2043,-4979" coordsize="765,546">
              <v:shape style="position:absolute;left:2043;top:-4979;width:765;height:546" coordorigin="2043,-4979" coordsize="765,546" path="m2043,-4979l2808,-4979,2808,-4433,2043,-4433,2043,-4979xe" filled="f" stroked="t" strokeweight=".390267pt" strokecolor="#000000">
                <v:path arrowok="t"/>
              </v:shape>
            </v:group>
            <v:group style="position:absolute;left:2808;top:-4749;width:523;height:2" coordorigin="2808,-4749" coordsize="523,2">
              <v:shape style="position:absolute;left:2808;top:-4749;width:523;height:2" coordorigin="2808,-4749" coordsize="523,0" path="m3331,-4749l2808,-4749e" filled="f" stroked="t" strokeweight=".390267pt" strokecolor="#000000">
                <v:path arrowok="t"/>
              </v:shape>
            </v:group>
            <v:group style="position:absolute;left:3331;top:-4780;width:109;height:58" coordorigin="3331,-4780" coordsize="109,58">
              <v:shape style="position:absolute;left:3331;top:-4780;width:109;height:58" coordorigin="3331,-4780" coordsize="109,58" path="m3441,-4749l3386,-4780,3331,-4749,3386,-4722,3441,-4749xe" filled="f" stroked="t" strokeweight=".390267pt" strokecolor="#000000">
                <v:path arrowok="t"/>
              </v:shape>
            </v:group>
            <v:group style="position:absolute;left:4775;top:-4979;width:765;height:546" coordorigin="4775,-4979" coordsize="765,546">
              <v:shape style="position:absolute;left:4775;top:-4979;width:765;height:546" coordorigin="4775,-4979" coordsize="765,546" path="m4775,-4979l5540,-4979,5540,-4433,4775,-4433,4775,-4979xe" filled="f" stroked="t" strokeweight=".390267pt" strokecolor="#000000">
                <v:path arrowok="t"/>
              </v:shape>
            </v:group>
            <v:group style="position:absolute;left:10083;top:-3809;width:765;height:585" coordorigin="10083,-3809" coordsize="765,585">
              <v:shape style="position:absolute;left:10083;top:-3809;width:765;height:585" coordorigin="10083,-3809" coordsize="765,585" path="m10083,-3809l10848,-3809,10848,-3225,10083,-3225,10083,-3809xe" filled="f" stroked="t" strokeweight=".390267pt" strokecolor="#000000">
                <v:path arrowok="t"/>
              </v:shape>
            </v:group>
            <v:group style="position:absolute;left:10083;top:-3735;width:765;height:2" coordorigin="10083,-3735" coordsize="765,2">
              <v:shape style="position:absolute;left:10083;top:-3735;width:765;height:2" coordorigin="10083,-3735" coordsize="765,0" path="m10083,-3735l10848,-3735e" filled="f" stroked="t" strokeweight=".390267pt" strokecolor="#000000">
                <v:path arrowok="t"/>
              </v:shape>
            </v:group>
            <v:group style="position:absolute;left:10419;top:-3225;width:16;height:663" coordorigin="10419,-3225" coordsize="16,663">
              <v:shape style="position:absolute;left:10419;top:-3225;width:16;height:663" coordorigin="10419,-3225" coordsize="16,663" path="m10435,-3225l10419,-2562e" filled="f" stroked="t" strokeweight=".195134pt" strokecolor="#000000">
                <v:path arrowok="t"/>
              </v:shape>
            </v:group>
            <v:group style="position:absolute;left:10411;top:-3225;width:47;height:47" coordorigin="10411,-3225" coordsize="47,47">
              <v:shape style="position:absolute;left:10411;top:-3225;width:47;height:47" coordorigin="10411,-3225" coordsize="47,47" path="m10435,-3225l10411,-3178,10458,-3178,10435,-3225e" filled="t" fillcolor="#FFFFFF" stroked="f">
                <v:path arrowok="t"/>
                <v:fill/>
              </v:shape>
            </v:group>
            <v:group style="position:absolute;left:10411;top:-3225;width:47;height:47" coordorigin="10411,-3225" coordsize="47,47">
              <v:shape style="position:absolute;left:10411;top:-3225;width:47;height:47" coordorigin="10411,-3225" coordsize="47,47" path="m10435,-3225l10411,-3178,10458,-3178,10435,-3225xe" filled="f" stroked="t" strokeweight=".195134pt" strokecolor="#000000">
                <v:path arrowok="t"/>
              </v:shape>
            </v:group>
            <v:group style="position:absolute;left:9654;top:-2562;width:765;height:663" coordorigin="9654,-2562" coordsize="765,663">
              <v:shape style="position:absolute;left:9654;top:-2562;width:765;height:663" coordorigin="9654,-2562" coordsize="765,663" path="m9654,-2562l10419,-2562,10419,-1899,9654,-1899,9654,-2562xe" filled="f" stroked="t" strokeweight=".390267pt" strokecolor="#000000">
                <v:path arrowok="t"/>
              </v:shape>
            </v:group>
            <v:group style="position:absolute;left:9654;top:-2413;width:765;height:2" coordorigin="9654,-2413" coordsize="765,2">
              <v:shape style="position:absolute;left:9654;top:-2413;width:765;height:2" coordorigin="9654,-2413" coordsize="765,0" path="m9654,-2413l10419,-2413e" filled="f" stroked="t" strokeweight=".390267pt" strokecolor="#000000">
                <v:path arrowok="t"/>
              </v:shape>
            </v:group>
            <v:group style="position:absolute;left:11215;top:-2601;width:781;height:663" coordorigin="11215,-2601" coordsize="781,663">
              <v:shape style="position:absolute;left:11215;top:-2601;width:781;height:663" coordorigin="11215,-2601" coordsize="781,663" path="m11215,-2601l11996,-2601,11996,-1938,11215,-1938,11215,-2601xe" filled="f" stroked="t" strokeweight=".390267pt" strokecolor="#000000">
                <v:path arrowok="t"/>
              </v:shape>
            </v:group>
            <v:group style="position:absolute;left:10848;top:-3225;width:367;height:624" coordorigin="10848,-3225" coordsize="367,624">
              <v:shape style="position:absolute;left:10848;top:-3225;width:367;height:624" coordorigin="10848,-3225" coordsize="367,624" path="m10848,-3225l11215,-2601e" filled="f" stroked="t" strokeweight=".195134pt" strokecolor="#000000">
                <v:path arrowok="t"/>
              </v:shape>
            </v:group>
            <v:group style="position:absolute;left:10848;top:-3225;width:43;height:47" coordorigin="10848,-3225" coordsize="43,47">
              <v:shape style="position:absolute;left:10848;top:-3225;width:43;height:47" coordorigin="10848,-3225" coordsize="43,47" path="m10848,-3225l10848,-3178,10891,-3201,10848,-3225e" filled="t" fillcolor="#FFFFFF" stroked="f">
                <v:path arrowok="t"/>
                <v:fill/>
              </v:shape>
            </v:group>
            <v:group style="position:absolute;left:10848;top:-3225;width:43;height:47" coordorigin="10848,-3225" coordsize="43,47">
              <v:shape style="position:absolute;left:10848;top:-3225;width:43;height:47" coordorigin="10848,-3225" coordsize="43,47" path="m10848,-3225l10848,-3178,10891,-3201,10848,-3225xe" filled="f" stroked="t" strokeweight=".195134pt" strokecolor="#000000">
                <v:path arrowok="t"/>
              </v:shape>
            </v:group>
            <v:group style="position:absolute;left:11722;top:-6071;width:765;height:546" coordorigin="11722,-6071" coordsize="765,546">
              <v:shape style="position:absolute;left:11722;top:-6071;width:765;height:546" coordorigin="11722,-6071" coordsize="765,546" path="m11722,-6071l12488,-6071,12488,-5525,11722,-5525,11722,-6071xe" filled="f" stroked="t" strokeweight=".390267pt" strokecolor="#000000">
                <v:path arrowok="t"/>
              </v:shape>
            </v:group>
            <v:group style="position:absolute;left:9420;top:-4862;width:742;height:585" coordorigin="9420,-4862" coordsize="742,585">
              <v:shape style="position:absolute;left:9420;top:-4862;width:742;height:585" coordorigin="9420,-4862" coordsize="742,585" path="m9420,-4862l10161,-4862,10161,-4277,9420,-4277,9420,-4862xe" filled="f" stroked="t" strokeweight=".390267pt" strokecolor="#000000">
                <v:path arrowok="t"/>
              </v:shape>
            </v:group>
            <v:group style="position:absolute;left:9420;top:-4788;width:742;height:2" coordorigin="9420,-4788" coordsize="742,2">
              <v:shape style="position:absolute;left:9420;top:-4788;width:742;height:2" coordorigin="9420,-4788" coordsize="742,0" path="m9420,-4788l10161,-4788e" filled="f" stroked="t" strokeweight=".390267pt" strokecolor="#000000">
                <v:path arrowok="t"/>
              </v:shape>
            </v:group>
            <v:group style="position:absolute;left:10161;top:-5525;width:2069;height:3899" coordorigin="10161,-5525" coordsize="2069,3899">
              <v:shape style="position:absolute;left:10161;top:-5525;width:2069;height:3899" coordorigin="10161,-5525" coordsize="2069,3899" path="m12230,-5525l12230,-1626,10161,-1626,10161,-1899e" filled="f" stroked="t" strokeweight=".195134pt" strokecolor="#000000">
                <v:path arrowok="t"/>
              </v:shape>
            </v:group>
            <v:group style="position:absolute;left:11722;top:-6812;width:765;height:546" coordorigin="11722,-6812" coordsize="765,546">
              <v:shape style="position:absolute;left:11722;top:-6812;width:765;height:546" coordorigin="11722,-6812" coordsize="765,546" path="m11722,-6812l12488,-6812,12488,-6266,11722,-6266,11722,-6812xe" filled="f" stroked="t" strokeweight=".390267pt" strokecolor="#000000">
                <v:path arrowok="t"/>
              </v:shape>
            </v:group>
            <v:group style="position:absolute;left:12932;top:-6812;width:765;height:546" coordorigin="12932,-6812" coordsize="765,546">
              <v:shape style="position:absolute;left:12932;top:-6812;width:765;height:546" coordorigin="12932,-6812" coordsize="765,546" path="m12932,-6812l13697,-6812,13697,-6266,12932,-6266,12932,-6812xe" filled="f" stroked="t" strokeweight=".390267pt" strokecolor="#000000">
                <v:path arrowok="t"/>
              </v:shape>
            </v:group>
            <v:group style="position:absolute;left:12472;top:-6578;width:429;height:2" coordorigin="12472,-6578" coordsize="429,2">
              <v:shape style="position:absolute;left:12472;top:-6578;width:429;height:2" coordorigin="12472,-6578" coordsize="429,0" path="m12901,-6578l12472,-6578e" filled="f" stroked="t" strokeweight=".195134pt" strokecolor="#000000">
                <v:path arrowok="t"/>
              </v:shape>
            </v:group>
            <v:group style="position:absolute;left:10263;top:-6812;width:773;height:546" coordorigin="10263,-6812" coordsize="773,546">
              <v:shape style="position:absolute;left:10263;top:-6812;width:773;height:546" coordorigin="10263,-6812" coordsize="773,546" path="m10263,-6812l11036,-6812,11036,-6266,10263,-6266,10263,-6812xe" filled="f" stroked="t" strokeweight=".390267pt" strokecolor="#000000">
                <v:path arrowok="t"/>
              </v:shape>
            </v:group>
            <v:group style="position:absolute;left:11028;top:-6578;width:663;height:2" coordorigin="11028,-6578" coordsize="663,2">
              <v:shape style="position:absolute;left:11028;top:-6578;width:663;height:2" coordorigin="11028,-6578" coordsize="663,0" path="m11691,-6578l11028,-6578e" filled="f" stroked="t" strokeweight=".195134pt" strokecolor="#000000">
                <v:path arrowok="t"/>
              </v:shape>
            </v:group>
            <v:group style="position:absolute;left:10825;top:-6266;width:2459;height:1092" coordorigin="10825,-6266" coordsize="2459,1092">
              <v:shape style="position:absolute;left:10825;top:-6266;width:2459;height:1092" coordorigin="10825,-6266" coordsize="2459,1092" path="m13284,-6266l13284,-5174,10825,-5174,10825,-6266e" filled="f" stroked="t" strokeweight=".195134pt" strokecolor="#000000">
                <v:path arrowok="t"/>
              </v:shape>
            </v:group>
            <v:group style="position:absolute;left:10981;top:-6266;width:2069;height:819" coordorigin="10981,-6266" coordsize="2069,819">
              <v:shape style="position:absolute;left:10981;top:-6266;width:2069;height:819" coordorigin="10981,-6266" coordsize="2069,819" path="m13050,-6266l13050,-5447,10981,-5447,10981,-6266e" filled="f" stroked="t" strokeweight=".195134pt" strokecolor="#000000">
                <v:path arrowok="t"/>
              </v:shape>
            </v:group>
            <v:group style="position:absolute;left:11644;top:-7592;width:765;height:546" coordorigin="11644,-7592" coordsize="765,546">
              <v:shape style="position:absolute;left:11644;top:-7592;width:765;height:546" coordorigin="11644,-7592" coordsize="765,546" path="m11644,-7592l12409,-7592,12409,-7046,11644,-7046,11644,-7592xe" filled="f" stroked="t" strokeweight=".390267pt" strokecolor="#000000">
                <v:path arrowok="t"/>
              </v:shape>
            </v:group>
            <v:group style="position:absolute;left:11028;top:-7046;width:617;height:234" coordorigin="11028,-7046" coordsize="617,234">
              <v:shape style="position:absolute;left:11028;top:-7046;width:617;height:234" coordorigin="11028,-7046" coordsize="617,234" path="m11644,-7046l11028,-6812e" filled="f" stroked="t" strokeweight=".195134pt" strokecolor="#000000">
                <v:path arrowok="t"/>
              </v:shape>
            </v:group>
            <v:group style="position:absolute;left:11594;top:-7054;width:51;height:43" coordorigin="11594,-7054" coordsize="51,43">
              <v:shape style="position:absolute;left:11594;top:-7054;width:51;height:43" coordorigin="11594,-7054" coordsize="51,43" path="m11594,-7054l11609,-7011,11644,-7046,11594,-7054e" filled="t" fillcolor="#FFFFFF" stroked="f">
                <v:path arrowok="t"/>
                <v:fill/>
              </v:shape>
            </v:group>
            <v:group style="position:absolute;left:11594;top:-7054;width:51;height:43" coordorigin="11594,-7054" coordsize="51,43">
              <v:shape style="position:absolute;left:11594;top:-7054;width:51;height:43" coordorigin="11594,-7054" coordsize="51,43" path="m11644,-7046l11594,-7054,11609,-7011,11644,-7046xe" filled="f" stroked="t" strokeweight=".195134pt" strokecolor="#000000">
                <v:path arrowok="t"/>
              </v:shape>
            </v:group>
            <v:group style="position:absolute;left:12394;top:-7046;width:539;height:234" coordorigin="12394,-7046" coordsize="539,234">
              <v:shape style="position:absolute;left:12394;top:-7046;width:539;height:234" coordorigin="12394,-7046" coordsize="539,234" path="m12394,-7046l12932,-6812e" filled="f" stroked="t" strokeweight=".195134pt" strokecolor="#000000">
                <v:path arrowok="t"/>
              </v:shape>
            </v:group>
            <v:group style="position:absolute;left:12394;top:-7054;width:47;height:43" coordorigin="12394,-7054" coordsize="47,43">
              <v:shape style="position:absolute;left:12394;top:-7054;width:47;height:43" coordorigin="12394,-7054" coordsize="47,43" path="m12441,-7054l12394,-7046,12421,-7011,12441,-7054e" filled="t" fillcolor="#FFFFFF" stroked="f">
                <v:path arrowok="t"/>
                <v:fill/>
              </v:shape>
            </v:group>
            <v:group style="position:absolute;left:12394;top:-7054;width:47;height:43" coordorigin="12394,-7054" coordsize="47,43">
              <v:shape style="position:absolute;left:12394;top:-7054;width:47;height:43" coordorigin="12394,-7054" coordsize="47,43" path="m12394,-7046l12421,-7011,12441,-7054,12394,-7046xe" filled="f" stroked="t" strokeweight=".195134pt" strokecolor="#000000">
                <v:path arrowok="t"/>
              </v:shape>
            </v:group>
            <v:group style="position:absolute;left:8405;top:-8489;width:765;height:546" coordorigin="8405,-8489" coordsize="765,546">
              <v:shape style="position:absolute;left:8405;top:-8489;width:765;height:546" coordorigin="8405,-8489" coordsize="765,546" path="m8405,-8489l9170,-8489,9170,-7943,8405,-7943,8405,-8489xe" filled="f" stroked="t" strokeweight=".390267pt" strokecolor="#000000">
                <v:path arrowok="t"/>
              </v:shape>
            </v:group>
            <v:group style="position:absolute;left:8405;top:-8414;width:765;height:2" coordorigin="8405,-8414" coordsize="765,2">
              <v:shape style="position:absolute;left:8405;top:-8414;width:765;height:2" coordorigin="8405,-8414" coordsize="765,0" path="m8405,-8414l9170,-8414e" filled="f" stroked="t" strokeweight=".390267pt" strokecolor="#000000">
                <v:path arrowok="t"/>
              </v:shape>
            </v:group>
            <v:group style="position:absolute;left:9170;top:-8138;width:2826;height:546" coordorigin="9170,-8138" coordsize="2826,546">
              <v:shape style="position:absolute;left:9170;top:-8138;width:2826;height:546" coordorigin="9170,-8138" coordsize="2826,546" path="m9170,-8138l11996,-8138,11996,-7592e" filled="f" stroked="t" strokeweight=".195134pt" strokecolor="#000000">
                <v:path arrowok="t"/>
              </v:shape>
            </v:group>
            <v:group style="position:absolute;left:8366;top:-6227;width:765;height:546" coordorigin="8366,-6227" coordsize="765,546">
              <v:shape style="position:absolute;left:8366;top:-6227;width:765;height:546" coordorigin="8366,-6227" coordsize="765,546" path="m8366,-6227l9131,-6227,9131,-5681,8366,-5681,8366,-6227xe" filled="f" stroked="t" strokeweight=".390267pt" strokecolor="#000000">
                <v:path arrowok="t"/>
              </v:shape>
            </v:group>
            <v:group style="position:absolute;left:8366;top:-6153;width:765;height:2" coordorigin="8366,-6153" coordsize="765,2">
              <v:shape style="position:absolute;left:8366;top:-6153;width:765;height:2" coordorigin="8366,-6153" coordsize="765,0" path="m8366,-6153l9131,-6153e" filled="f" stroked="t" strokeweight=".390267pt" strokecolor="#000000">
                <v:path arrowok="t"/>
              </v:shape>
            </v:group>
            <v:group style="position:absolute;left:7351;top:-4862;width:765;height:585" coordorigin="7351,-4862" coordsize="765,585">
              <v:shape style="position:absolute;left:7351;top:-4862;width:765;height:585" coordorigin="7351,-4862" coordsize="765,585" path="m7351,-4862l8116,-4862,8116,-4277,7351,-4277,7351,-4862xe" filled="f" stroked="t" strokeweight=".390267pt" strokecolor="#000000">
                <v:path arrowok="t"/>
              </v:shape>
            </v:group>
            <v:group style="position:absolute;left:4213;top:-8099;width:4192;height:3236" coordorigin="4213,-8099" coordsize="4192,3236">
              <v:shape style="position:absolute;left:4213;top:-8099;width:4192;height:3236" coordorigin="4213,-8099" coordsize="4192,3236" path="m4213,-4862l4385,-4862,4385,-5525,7781,-5525,7781,-8099,8405,-8099e" filled="f" stroked="t" strokeweight=".195134pt" strokecolor="#000000">
                <v:path arrowok="t"/>
              </v:shape>
            </v:group>
            <v:group style="position:absolute;left:9888;top:-9230;width:702;height:468" coordorigin="9888,-9230" coordsize="702,468">
              <v:shape style="position:absolute;left:9888;top:-9230;width:702;height:468" coordorigin="9888,-9230" coordsize="702,468" path="m9888,-9230l10591,-9230,10591,-8762,9888,-8762,9888,-9230xe" filled="f" stroked="t" strokeweight=".390267pt" strokecolor="#000000">
                <v:path arrowok="t"/>
              </v:shape>
            </v:group>
            <v:group style="position:absolute;left:9279;top:-9035;width:605;height:2" coordorigin="9279,-9035" coordsize="605,2">
              <v:shape style="position:absolute;left:9279;top:-9035;width:605;height:2" coordorigin="9279,-9035" coordsize="605,0" path="m9279,-9035l9884,-9035e" filled="f" stroked="t" strokeweight=".195134pt" strokecolor="#000000">
                <v:path arrowok="t"/>
              </v:shape>
            </v:group>
            <v:group style="position:absolute;left:8405;top:-9230;width:781;height:468" coordorigin="8405,-9230" coordsize="781,468">
              <v:shape style="position:absolute;left:8405;top:-9230;width:781;height:468" coordorigin="8405,-9230" coordsize="781,468" path="m8405,-9230l9186,-9230,9186,-8762,8405,-8762,8405,-9230xe" filled="f" stroked="t" strokeweight=".390267pt" strokecolor="#000000">
                <v:path arrowok="t"/>
              </v:shape>
            </v:group>
            <v:group style="position:absolute;left:9186;top:-9058;width:94;height:47" coordorigin="9186,-9058" coordsize="94,47">
              <v:shape style="position:absolute;left:9186;top:-9058;width:94;height:47" coordorigin="9186,-9058" coordsize="94,47" path="m9233,-9058l9186,-9035,9233,-9011,9279,-9035,9233,-9058e" filled="t" fillcolor="#000000" stroked="f">
                <v:path arrowok="t"/>
                <v:fill/>
              </v:shape>
            </v:group>
            <v:group style="position:absolute;left:9186;top:-9058;width:94;height:47" coordorigin="9186,-9058" coordsize="94,47">
              <v:shape style="position:absolute;left:9186;top:-9058;width:94;height:47" coordorigin="9186,-9058" coordsize="94,47" path="m9186,-9035l9233,-9011,9279,-9035,9233,-9058,9186,-9035xe" filled="f" stroked="t" strokeweight=".195134pt" strokecolor="#000000">
                <v:path arrowok="t"/>
              </v:shape>
            </v:group>
            <v:group style="position:absolute;left:4213;top:-4706;width:562;height:2" coordorigin="4213,-4706" coordsize="562,2">
              <v:shape style="position:absolute;left:4213;top:-4706;width:562;height:2" coordorigin="4213,-4706" coordsize="562,0" path="m4213,-4706l4775,-4706e" filled="f" stroked="t" strokeweight=".195134pt" strokecolor="#000000">
                <v:path arrowok="t"/>
              </v:shape>
            </v:group>
            <v:group style="position:absolute;left:8112;top:-5685;width:254;height:819" coordorigin="8112,-5685" coordsize="254,819">
              <v:shape style="position:absolute;left:8112;top:-5685;width:254;height:819" coordorigin="8112,-5685" coordsize="254,819" path="m8366,-5685l8112,-4866e" filled="f" stroked="t" strokeweight=".195134pt" strokecolor="#000000">
                <v:path arrowok="t"/>
              </v:shape>
            </v:group>
            <v:group style="position:absolute;left:8331;top:-5685;width:43;height:47" coordorigin="8331,-5685" coordsize="43,47">
              <v:shape style="position:absolute;left:8331;top:-5685;width:43;height:47" coordorigin="8331,-5685" coordsize="43,47" path="m8366,-5685l8331,-5650,8374,-5638,8366,-5685e" filled="t" fillcolor="#FFFFFF" stroked="f">
                <v:path arrowok="t"/>
                <v:fill/>
              </v:shape>
            </v:group>
            <v:group style="position:absolute;left:8331;top:-5685;width:43;height:47" coordorigin="8331,-5685" coordsize="43,47">
              <v:shape style="position:absolute;left:8331;top:-5685;width:43;height:47" coordorigin="8331,-5685" coordsize="43,47" path="m8366,-5685l8331,-5650,8374,-5638,8366,-5685xe" filled="f" stroked="t" strokeweight=".195134pt" strokecolor="#000000">
                <v:path arrowok="t"/>
              </v:shape>
            </v:group>
            <v:group style="position:absolute;left:3800;top:-7007;width:2;height:780" coordorigin="3800,-7007" coordsize="2,780">
              <v:shape style="position:absolute;left:3800;top:-7007;width:2;height:780" coordorigin="3800,-7007" coordsize="0,780" path="m3800,-7007l3800,-6227e" filled="f" stroked="t" strokeweight=".195134pt" strokecolor="#000000">
                <v:path arrowok="t"/>
              </v:shape>
            </v:group>
            <v:group style="position:absolute;left:2707;top:-3888;width:765;height:546" coordorigin="2707,-3888" coordsize="765,546">
              <v:shape style="position:absolute;left:2707;top:-3888;width:765;height:546" coordorigin="2707,-3888" coordsize="765,546" path="m2707,-3888l3472,-3888,3472,-3342,2707,-3342,2707,-3888xe" filled="f" stroked="t" strokeweight=".390267pt" strokecolor="#000000">
                <v:path arrowok="t"/>
              </v:shape>
            </v:group>
            <v:group style="position:absolute;left:2707;top:-3813;width:765;height:2" coordorigin="2707,-3813" coordsize="765,2">
              <v:shape style="position:absolute;left:2707;top:-3813;width:765;height:2" coordorigin="2707,-3813" coordsize="765,0" path="m2707,-3813l3472,-3813e" filled="f" stroked="t" strokeweight=".390267pt" strokecolor="#000000">
                <v:path arrowok="t"/>
              </v:shape>
            </v:group>
            <v:group style="position:absolute;left:1614;top:-2874;width:765;height:546" coordorigin="1614,-2874" coordsize="765,546">
              <v:shape style="position:absolute;left:1614;top:-2874;width:765;height:546" coordorigin="1614,-2874" coordsize="765,546" path="m1614,-2874l2379,-2874,2379,-2328,1614,-2328,1614,-2874xe" filled="f" stroked="t" strokeweight=".390267pt" strokecolor="#000000">
                <v:path arrowok="t"/>
              </v:shape>
            </v:group>
            <v:group style="position:absolute;left:2379;top:-3342;width:328;height:468" coordorigin="2379,-3342" coordsize="328,468">
              <v:shape style="position:absolute;left:2379;top:-3342;width:328;height:468" coordorigin="2379,-3342" coordsize="328,468" path="m2707,-3342l2379,-2874e" filled="f" stroked="t" strokeweight=".390267pt" strokecolor="#000000">
                <v:path arrowok="t"/>
              </v:shape>
            </v:group>
            <v:group style="position:absolute;left:2652;top:-3342;width:55;height:55" coordorigin="2652,-3342" coordsize="55,55">
              <v:shape style="position:absolute;left:2652;top:-3342;width:55;height:55" coordorigin="2652,-3342" coordsize="55,55" path="m2707,-3342l2652,-3318,2699,-3287,2707,-3342e" filled="t" fillcolor="#FFFFFF" stroked="f">
                <v:path arrowok="t"/>
                <v:fill/>
              </v:shape>
            </v:group>
            <v:group style="position:absolute;left:2652;top:-3342;width:55;height:55" coordorigin="2652,-3342" coordsize="55,55">
              <v:shape style="position:absolute;left:2652;top:-3342;width:55;height:55" coordorigin="2652,-3342" coordsize="55,55" path="m2707,-3342l2652,-3318,2699,-3287,2707,-3342xe" filled="f" stroked="t" strokeweight=".390267pt" strokecolor="#000000">
                <v:path arrowok="t"/>
              </v:shape>
            </v:group>
            <v:group style="position:absolute;left:3019;top:-4433;width:429;height:546" coordorigin="3019,-4433" coordsize="429,546">
              <v:shape style="position:absolute;left:3019;top:-4433;width:429;height:546" coordorigin="3019,-4433" coordsize="429,546" path="m3448,-4433l3019,-3888e" filled="f" stroked="t" strokeweight=".195134pt" strokecolor="#000000">
                <v:path arrowok="t"/>
              </v:shape>
            </v:group>
            <v:group style="position:absolute;left:3402;top:-4433;width:47;height:47" coordorigin="3402,-4433" coordsize="47,47">
              <v:shape style="position:absolute;left:3402;top:-4433;width:47;height:47" coordorigin="3402,-4433" coordsize="47,47" path="m3448,-4433l3402,-4414,3441,-4387,3448,-4433e" filled="t" fillcolor="#FFFFFF" stroked="f">
                <v:path arrowok="t"/>
                <v:fill/>
              </v:shape>
            </v:group>
            <v:group style="position:absolute;left:3402;top:-4433;width:47;height:47" coordorigin="3402,-4433" coordsize="47,47">
              <v:shape style="position:absolute;left:3402;top:-4433;width:47;height:47" coordorigin="3402,-4433" coordsize="47,47" path="m3448,-4433l3402,-4414,3441,-4387,3448,-4433xe" filled="f" stroked="t" strokeweight=".195134pt" strokecolor="#000000">
                <v:path arrowok="t"/>
              </v:shape>
            </v:group>
            <v:group style="position:absolute;left:4229;top:-3888;width:765;height:546" coordorigin="4229,-3888" coordsize="765,546">
              <v:shape style="position:absolute;left:4229;top:-3888;width:765;height:546" coordorigin="4229,-3888" coordsize="765,546" path="m4229,-3888l4994,-3888,4994,-3342,4229,-3342,4229,-3888xe" filled="f" stroked="t" strokeweight=".390267pt" strokecolor="#000000">
                <v:path arrowok="t"/>
              </v:shape>
            </v:group>
            <v:group style="position:absolute;left:4213;top:-4433;width:406;height:546" coordorigin="4213,-4433" coordsize="406,546">
              <v:shape style="position:absolute;left:4213;top:-4433;width:406;height:546" coordorigin="4213,-4433" coordsize="406,546" path="m4213,-4433l4619,-3888e" filled="f" stroked="t" strokeweight=".195134pt" strokecolor="#000000">
                <v:path arrowok="t"/>
              </v:shape>
            </v:group>
            <v:group style="position:absolute;left:4213;top:-4433;width:43;height:47" coordorigin="4213,-4433" coordsize="43,47">
              <v:shape style="position:absolute;left:4213;top:-4433;width:43;height:47" coordorigin="4213,-4433" coordsize="43,47" path="m4213,-4433l4217,-4387,4256,-4414,4213,-4433e" filled="t" fillcolor="#FFFFFF" stroked="f">
                <v:path arrowok="t"/>
                <v:fill/>
              </v:shape>
            </v:group>
            <v:group style="position:absolute;left:4213;top:-4433;width:43;height:47" coordorigin="4213,-4433" coordsize="43,47">
              <v:shape style="position:absolute;left:4213;top:-4433;width:43;height:47" coordorigin="4213,-4433" coordsize="43,47" path="m4213,-4433l4217,-4387,4256,-4414,4213,-4433xe" filled="f" stroked="t" strokeweight=".195134pt" strokecolor="#000000">
                <v:path arrowok="t"/>
              </v:shape>
            </v:group>
            <v:group style="position:absolute;left:8873;top:-7323;width:2763;height:1088" coordorigin="8873,-7323" coordsize="2763,1088">
              <v:shape style="position:absolute;left:8873;top:-7323;width:2763;height:1088" coordorigin="8873,-7323" coordsize="2763,1088" path="m8873,-6235l8873,-7323,11637,-7323e" filled="f" stroked="t" strokeweight=".195134pt" strokecolor="#000000">
                <v:path arrowok="t"/>
              </v:shape>
            </v:group>
            <v:group style="position:absolute;left:4307;top:-5954;width:4051;height:2" coordorigin="4307,-5954" coordsize="4051,2">
              <v:shape style="position:absolute;left:4307;top:-5954;width:4051;height:2" coordorigin="4307,-5954" coordsize="4051,0" path="m4307,-5954l8358,-5954e" filled="f" stroked="t" strokeweight=".195134pt" strokecolor="#000000">
                <v:path arrowok="t"/>
              </v:shape>
            </v:group>
            <v:group style="position:absolute;left:4213;top:-5977;width:94;height:47" coordorigin="4213,-5977" coordsize="94,47">
              <v:shape style="position:absolute;left:4213;top:-5977;width:94;height:47" coordorigin="4213,-5977" coordsize="94,47" path="m4213,-5954l4260,-5931,4307,-5954,4260,-5977,4213,-5954xe" filled="f" stroked="t" strokeweight=".195134pt" strokecolor="#000000">
                <v:path arrowok="t"/>
              </v:shape>
            </v:group>
            <v:group style="position:absolute;left:9131;top:-5681;width:289;height:819" coordorigin="9131,-5681" coordsize="289,819">
              <v:shape style="position:absolute;left:9131;top:-5681;width:289;height:819" coordorigin="9131,-5681" coordsize="289,819" path="m9131,-5681l9420,-4862e" filled="f" stroked="t" strokeweight=".195134pt" strokecolor="#000000">
                <v:path arrowok="t"/>
              </v:shape>
            </v:group>
            <v:group style="position:absolute;left:9123;top:-5681;width:43;height:51" coordorigin="9123,-5681" coordsize="43,51">
              <v:shape style="position:absolute;left:9123;top:-5681;width:43;height:51" coordorigin="9123,-5681" coordsize="43,51" path="m9131,-5681l9123,-5630,9166,-5646,9131,-5681e" filled="t" fillcolor="#FFFFFF" stroked="f">
                <v:path arrowok="t"/>
                <v:fill/>
              </v:shape>
            </v:group>
            <v:group style="position:absolute;left:9123;top:-5681;width:43;height:51" coordorigin="9123,-5681" coordsize="43,51">
              <v:shape style="position:absolute;left:9123;top:-5681;width:43;height:51" coordorigin="9123,-5681" coordsize="43,51" path="m9131,-5681l9123,-5630,9166,-5646,9131,-5681xe" filled="f" stroked="t" strokeweight=".195134pt" strokecolor="#000000">
                <v:path arrowok="t"/>
              </v:shape>
            </v:group>
            <v:group style="position:absolute;left:8912;top:-3809;width:765;height:585" coordorigin="8912,-3809" coordsize="765,585">
              <v:shape style="position:absolute;left:8912;top:-3809;width:765;height:585" coordorigin="8912,-3809" coordsize="765,585" path="m8912,-3809l9677,-3809,9677,-3225,8912,-3225,8912,-3809xe" filled="f" stroked="t" strokeweight=".390267pt" strokecolor="#000000">
                <v:path arrowok="t"/>
              </v:shape>
            </v:group>
            <v:group style="position:absolute;left:9420;top:-4277;width:2;height:468" coordorigin="9420,-4277" coordsize="2,468">
              <v:shape style="position:absolute;left:9420;top:-4277;width:2;height:468" coordorigin="9420,-4277" coordsize="0,468" path="m9420,-4277l9420,-3809e" filled="f" stroked="t" strokeweight=".195134pt" strokecolor="#000000">
                <v:path arrowok="t"/>
              </v:shape>
            </v:group>
            <v:group style="position:absolute;left:9396;top:-4277;width:47;height:47" coordorigin="9396,-4277" coordsize="47,47">
              <v:shape style="position:absolute;left:9396;top:-4277;width:47;height:47" coordorigin="9396,-4277" coordsize="47,47" path="m9420,-4277l9396,-4231,9443,-4231,9420,-4277e" filled="t" fillcolor="#FFFFFF" stroked="f">
                <v:path arrowok="t"/>
                <v:fill/>
              </v:shape>
            </v:group>
            <v:group style="position:absolute;left:9396;top:-4277;width:47;height:47" coordorigin="9396,-4277" coordsize="47,47">
              <v:shape style="position:absolute;left:9396;top:-4277;width:47;height:47" coordorigin="9396,-4277" coordsize="47,47" path="m9420,-4277l9396,-4231,9443,-4231,9420,-4277xe" filled="f" stroked="t" strokeweight=".195134pt" strokecolor="#000000">
                <v:path arrowok="t"/>
              </v:shape>
            </v:group>
            <v:group style="position:absolute;left:10161;top:-4277;width:2;height:468" coordorigin="10161,-4277" coordsize="2,468">
              <v:shape style="position:absolute;left:10161;top:-4277;width:2;height:468" coordorigin="10161,-4277" coordsize="0,468" path="m10161,-4277l10161,-3809e" filled="f" stroked="t" strokeweight=".195134pt" strokecolor="#000000">
                <v:path arrowok="t"/>
              </v:shape>
            </v:group>
            <v:group style="position:absolute;left:10138;top:-4277;width:47;height:47" coordorigin="10138,-4277" coordsize="47,47">
              <v:shape style="position:absolute;left:10138;top:-4277;width:47;height:47" coordorigin="10138,-4277" coordsize="47,47" path="m10161,-4277l10138,-4231,10185,-4231,10161,-4277e" filled="t" fillcolor="#FFFFFF" stroked="f">
                <v:path arrowok="t"/>
                <v:fill/>
              </v:shape>
            </v:group>
            <v:group style="position:absolute;left:10138;top:-4277;width:47;height:47" coordorigin="10138,-4277" coordsize="47,47">
              <v:shape style="position:absolute;left:10138;top:-4277;width:47;height:47" coordorigin="10138,-4277" coordsize="47,47" path="m10161,-4277l10138,-4231,10185,-4231,10161,-4277xe" filled="f" stroked="t" strokeweight=".195134pt" strokecolor="#000000">
                <v:path arrowok="t"/>
              </v:shape>
            </v:group>
            <v:group style="position:absolute;left:12152;top:-6266;width:2;height:195" coordorigin="12152,-6266" coordsize="2,195">
              <v:shape style="position:absolute;left:12152;top:-6266;width:2;height:195" coordorigin="12152,-6266" coordsize="0,195" path="m12152,-6266l12152,-6071e" filled="f" stroked="t" strokeweight=".195134pt" strokecolor="#000000">
                <v:path arrowok="t"/>
              </v:shape>
            </v:group>
            <v:group style="position:absolute;left:12128;top:-6266;width:47;height:47" coordorigin="12128,-6266" coordsize="47,47">
              <v:shape style="position:absolute;left:12128;top:-6266;width:47;height:47" coordorigin="12128,-6266" coordsize="47,47" path="m12152,-6266l12128,-6219,12175,-6219,12152,-6266e" filled="t" fillcolor="#FFFFFF" stroked="f">
                <v:path arrowok="t"/>
                <v:fill/>
              </v:shape>
            </v:group>
            <v:group style="position:absolute;left:12128;top:-6266;width:47;height:47" coordorigin="12128,-6266" coordsize="47,47">
              <v:shape style="position:absolute;left:12128;top:-6266;width:47;height:47" coordorigin="12128,-6266" coordsize="47,47" path="m12152,-6266l12128,-6219,12175,-6219,12152,-6266xe" filled="f" stroked="t" strokeweight=".195134pt" strokecolor="#000000">
                <v:path arrowok="t"/>
              </v:shape>
            </v:group>
            <v:group style="position:absolute;left:12035;top:-7046;width:2;height:234" coordorigin="12035,-7046" coordsize="2,234">
              <v:shape style="position:absolute;left:12035;top:-7046;width:2;height:234" coordorigin="12035,-7046" coordsize="0,234" path="m12035,-7046l12035,-6812e" filled="f" stroked="t" strokeweight=".195134pt" strokecolor="#000000">
                <v:path arrowok="t"/>
              </v:shape>
            </v:group>
            <v:group style="position:absolute;left:12011;top:-7046;width:47;height:47" coordorigin="12011,-7046" coordsize="47,47">
              <v:shape style="position:absolute;left:12011;top:-7046;width:47;height:47" coordorigin="12011,-7046" coordsize="47,47" path="m12035,-7046l12011,-6999,12058,-6999,12035,-7046e" filled="t" fillcolor="#FFFFFF" stroked="f">
                <v:path arrowok="t"/>
                <v:fill/>
              </v:shape>
            </v:group>
            <v:group style="position:absolute;left:12011;top:-7046;width:47;height:47" coordorigin="12011,-7046" coordsize="47,47">
              <v:shape style="position:absolute;left:12011;top:-7046;width:47;height:47" coordorigin="12011,-7046" coordsize="47,47" path="m12035,-7046l12011,-6999,12058,-6999,12035,-7046xe" filled="f" stroked="t" strokeweight=".195134pt" strokecolor="#000000">
                <v:path arrowok="t"/>
              </v:shape>
            </v:group>
            <v:group style="position:absolute;left:8561;top:-7943;width:2;height:1716" coordorigin="8561,-7943" coordsize="2,1716">
              <v:shape style="position:absolute;left:8561;top:-7943;width:2;height:1716" coordorigin="8561,-7943" coordsize="0,1716" path="m8561,-7943l8561,-6227e" filled="f" stroked="t" strokeweight=".195134pt" strokecolor="#000000">
                <v:path arrowok="t"/>
              </v:shape>
            </v:group>
            <v:group style="position:absolute;left:6649;top:-3809;width:765;height:585" coordorigin="6649,-3809" coordsize="765,585">
              <v:shape style="position:absolute;left:6649;top:-3809;width:765;height:585" coordorigin="6649,-3809" coordsize="765,585" path="m6649,-3809l7414,-3809,7414,-3225,6649,-3225,6649,-3809xe" filled="f" stroked="t" strokeweight=".390267pt" strokecolor="#000000">
                <v:path arrowok="t"/>
              </v:shape>
            </v:group>
            <v:group style="position:absolute;left:7351;top:-4277;width:2;height:468" coordorigin="7351,-4277" coordsize="2,468">
              <v:shape style="position:absolute;left:7351;top:-4277;width:2;height:468" coordorigin="7351,-4277" coordsize="0,468" path="m7351,-4277l7351,-3809e" filled="f" stroked="t" strokeweight=".195134pt" strokecolor="#000000">
                <v:path arrowok="t"/>
              </v:shape>
            </v:group>
            <v:group style="position:absolute;left:7328;top:-4277;width:47;height:47" coordorigin="7328,-4277" coordsize="47,47">
              <v:shape style="position:absolute;left:7328;top:-4277;width:47;height:47" coordorigin="7328,-4277" coordsize="47,47" path="m7351,-4277l7328,-4231,7375,-4231,7351,-4277e" filled="t" fillcolor="#FFFFFF" stroked="f">
                <v:path arrowok="t"/>
                <v:fill/>
              </v:shape>
            </v:group>
            <v:group style="position:absolute;left:7328;top:-4277;width:47;height:47" coordorigin="7328,-4277" coordsize="47,47">
              <v:shape style="position:absolute;left:7328;top:-4277;width:47;height:47" coordorigin="7328,-4277" coordsize="47,47" path="m7351,-4277l7328,-4231,7375,-4231,7351,-4277xe" filled="f" stroked="t" strokeweight=".195134pt" strokecolor="#000000">
                <v:path arrowok="t"/>
              </v:shape>
            </v:group>
            <v:group style="position:absolute;left:7820;top:-3809;width:765;height:585" coordorigin="7820,-3809" coordsize="765,585">
              <v:shape style="position:absolute;left:7820;top:-3809;width:765;height:585" coordorigin="7820,-3809" coordsize="765,585" path="m7820,-3809l8585,-3809,8585,-3225,7820,-3225,7820,-3809xe" filled="f" stroked="t" strokeweight=".390267pt" strokecolor="#000000">
                <v:path arrowok="t"/>
              </v:shape>
            </v:group>
            <v:group style="position:absolute;left:8093;top:-4277;width:2;height:468" coordorigin="8093,-4277" coordsize="2,468">
              <v:shape style="position:absolute;left:8093;top:-4277;width:2;height:468" coordorigin="8093,-4277" coordsize="0,468" path="m8093,-4277l8093,-3809e" filled="f" stroked="t" strokeweight=".195134pt" strokecolor="#000000">
                <v:path arrowok="t"/>
              </v:shape>
            </v:group>
            <v:group style="position:absolute;left:8069;top:-4277;width:47;height:47" coordorigin="8069,-4277" coordsize="47,47">
              <v:shape style="position:absolute;left:8069;top:-4277;width:47;height:47" coordorigin="8069,-4277" coordsize="47,47" path="m8093,-4277l8069,-4231,8116,-4231,8093,-4277e" filled="t" fillcolor="#FFFFFF" stroked="f">
                <v:path arrowok="t"/>
                <v:fill/>
              </v:shape>
            </v:group>
            <v:group style="position:absolute;left:8069;top:-4277;width:47;height:47" coordorigin="8069,-4277" coordsize="47,47">
              <v:shape style="position:absolute;left:8069;top:-4277;width:47;height:47" coordorigin="8069,-4277" coordsize="47,47" path="m8093,-4277l8069,-4231,8116,-4231,8093,-4277xe" filled="f" stroked="t" strokeweight=".195134pt" strokecolor="#000000">
                <v:path arrowok="t"/>
              </v:shape>
            </v:group>
            <v:group style="position:absolute;left:8756;top:-8762;width:2;height:269" coordorigin="8756,-8762" coordsize="2,269">
              <v:shape style="position:absolute;left:8756;top:-8762;width:2;height:269" coordorigin="8756,-8762" coordsize="0,269" path="m8756,-8762l8756,-8493e" filled="f" stroked="t" strokeweight=".195134pt" strokecolor="#000000">
                <v:path arrowok="t"/>
              </v:shape>
            </v:group>
            <v:group style="position:absolute;left:8733;top:-8762;width:47;height:47" coordorigin="8733,-8762" coordsize="47,47">
              <v:shape style="position:absolute;left:8733;top:-8762;width:47;height:47" coordorigin="8733,-8762" coordsize="47,47" path="m8756,-8762l8733,-8715,8780,-8715,8756,-8762e" filled="t" fillcolor="#FFFFFF" stroked="f">
                <v:path arrowok="t"/>
                <v:fill/>
              </v:shape>
            </v:group>
            <v:group style="position:absolute;left:8733;top:-8762;width:47;height:47" coordorigin="8733,-8762" coordsize="47,47">
              <v:shape style="position:absolute;left:8733;top:-8762;width:47;height:47" coordorigin="8733,-8762" coordsize="47,47" path="m8756,-8762l8733,-8715,8780,-8715,8756,-8762xe" filled="f" stroked="t" strokeweight=".195134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6840" w:h="11920" w:orient="landscape"/>
          <w:pgMar w:top="1300" w:bottom="280" w:left="1500" w:right="2420"/>
        </w:sectPr>
      </w:pPr>
      <w:rPr/>
    </w:p>
    <w:p>
      <w:pPr>
        <w:spacing w:before="51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Précision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cycle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39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(dans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village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Bandia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Mali).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obse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ations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réalisées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capteurs,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satellites.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période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férencier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climat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météo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c’est-à-dire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plutôt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utiliser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météo,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climatologiques.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matologiques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(généralement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ans)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gistrées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période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longue,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grands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climat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climatologique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comprend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sieurs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météo,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yenne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pendant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2008.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climatique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définie.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ercé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vités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vités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instruments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vité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étapes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anth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opique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non-anth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opique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anthropique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vité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vité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l’homme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vités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industrielles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agricoles.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4" w:after="0" w:line="251" w:lineRule="auto"/>
        <w:ind w:left="114" w:right="39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hommes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habitent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rurales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urbaines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férenciation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très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urbaine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d’être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infecté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beaucoup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aible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qu’en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rurale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eaux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surface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trop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polluées.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besoin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habitats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d’endroits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pondre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œufs.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larves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nécessitent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aquatiques.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qualité,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salinité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d’eau,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pollution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fondeur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jouent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rôle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déterminant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surfaces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aquatiques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ennes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trop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polluées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moustique.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Ainsi,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majeurs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présence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surfaces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aquatiques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temporai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ils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lieu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pontage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œufs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jusqu’à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viennent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adultes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habitent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Finalement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piquent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hommes.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piqures,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l’âge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l’homme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santé,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l’homme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immunité.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homme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porteur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virus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infecter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infectée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4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4.1.1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8"/>
          <w:szCs w:val="28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disponibles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disposons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d’informations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Bandia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ara).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xtraites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Nadine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Dessay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très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haute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résolution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Quick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Bird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(précision...).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correspondent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Bâtiments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disposons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(données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brutes)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issu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recensement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ville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Bandia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2004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(14133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habitants).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4.1.2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Modèle</w:t>
      </w:r>
      <w:r>
        <w:rPr>
          <w:rFonts w:ascii="Times New Roman" w:hAnsi="Times New Roman" w:cs="Times New Roman" w:eastAsia="Times New Roman"/>
          <w:sz w:val="28"/>
          <w:szCs w:val="28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1"/>
          <w:b/>
          <w:bCs/>
        </w:rPr>
        <w:t>simplifié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disponibles,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élaboré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simplifié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départ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conceptualisation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l’élaboration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concernant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vités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fectuées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écartée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quasi-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NumType w:start="16"/>
          <w:pgMar w:footer="519" w:header="1987405156" w:top="1080" w:bottom="700" w:left="1020" w:right="1600"/>
          <w:footerReference w:type="even" r:id="rId17"/>
          <w:footerReference w:type="odd" r:id="rId18"/>
          <w:pgSz w:w="11920" w:h="16840"/>
        </w:sectPr>
      </w:pPr>
      <w:rPr/>
    </w:p>
    <w:p>
      <w:pPr>
        <w:spacing w:before="51" w:after="0" w:line="251" w:lineRule="auto"/>
        <w:ind w:left="101" w:right="5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impossible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disposer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n’interviendra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Finalement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retenu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58" w:after="0" w:line="240" w:lineRule="auto"/>
        <w:ind w:left="3788" w:right="4611"/>
        <w:jc w:val="center"/>
        <w:tabs>
          <w:tab w:pos="4020" w:val="left"/>
          <w:tab w:pos="460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  <w:u w:val="single" w:color="000000"/>
        </w:rPr>
        <w:t>Donnée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s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8" w:after="0" w:line="240" w:lineRule="auto"/>
        <w:ind w:left="3796" w:right="5231"/>
        <w:jc w:val="center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11"/>
        </w:rPr>
        <w:t>-Dat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e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1987405156" w:footer="519" w:top="1080" w:bottom="700" w:left="1600" w:right="1020"/>
          <w:pgSz w:w="11920" w:h="16840"/>
        </w:sectPr>
      </w:pPr>
      <w:rPr/>
    </w:p>
    <w:p>
      <w:pPr>
        <w:spacing w:before="81" w:after="0" w:line="240" w:lineRule="auto"/>
        <w:ind w:right="220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</w:rPr>
        <w:t>Donnée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</w:rPr>
        <w:t>s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</w:rPr>
        <w:t>Clima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</w:rPr>
        <w:t>t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0" w:lineRule="exact"/>
        <w:ind w:right="-20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7"/>
        </w:rPr>
        <w:t>1</w:t>
      </w:r>
      <w:r>
        <w:rPr>
          <w:rFonts w:ascii="Arial" w:hAnsi="Arial" w:cs="Arial" w:eastAsia="Arial"/>
          <w:sz w:val="7"/>
          <w:szCs w:val="7"/>
          <w:spacing w:val="0"/>
          <w:w w:val="100"/>
        </w:rPr>
      </w:r>
    </w:p>
    <w:p>
      <w:pPr>
        <w:spacing w:before="55" w:after="0" w:line="240" w:lineRule="auto"/>
        <w:ind w:right="-51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spacing w:val="5"/>
          <w:w w:val="107"/>
        </w:rPr>
        <w:t>Meteo.périod</w:t>
      </w:r>
      <w:r>
        <w:rPr>
          <w:rFonts w:ascii="Arial" w:hAnsi="Arial" w:cs="Arial" w:eastAsia="Arial"/>
          <w:sz w:val="7"/>
          <w:szCs w:val="7"/>
          <w:spacing w:val="0"/>
          <w:w w:val="107"/>
        </w:rPr>
        <w:t>e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-7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5"/>
          <w:w w:val="107"/>
        </w:rPr>
        <w:t>&lt;</w:t>
      </w:r>
      <w:r>
        <w:rPr>
          <w:rFonts w:ascii="Arial" w:hAnsi="Arial" w:cs="Arial" w:eastAsia="Arial"/>
          <w:sz w:val="7"/>
          <w:szCs w:val="7"/>
          <w:spacing w:val="0"/>
          <w:w w:val="107"/>
        </w:rPr>
        <w:t>/</w:t>
      </w:r>
      <w:r>
        <w:rPr>
          <w:rFonts w:ascii="Arial" w:hAnsi="Arial" w:cs="Arial" w:eastAsia="Arial"/>
          <w:sz w:val="7"/>
          <w:szCs w:val="7"/>
          <w:spacing w:val="0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-7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5"/>
          <w:w w:val="107"/>
        </w:rPr>
        <w:t>Climat.périod</w:t>
      </w:r>
      <w:r>
        <w:rPr>
          <w:rFonts w:ascii="Arial" w:hAnsi="Arial" w:cs="Arial" w:eastAsia="Arial"/>
          <w:sz w:val="7"/>
          <w:szCs w:val="7"/>
          <w:spacing w:val="0"/>
          <w:w w:val="107"/>
        </w:rPr>
        <w:t>e</w:t>
      </w:r>
      <w:r>
        <w:rPr>
          <w:rFonts w:ascii="Arial" w:hAnsi="Arial" w:cs="Arial" w:eastAsia="Arial"/>
          <w:sz w:val="7"/>
          <w:szCs w:val="7"/>
          <w:spacing w:val="-14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0"/>
          <w:w w:val="100"/>
        </w:rPr>
      </w:r>
    </w:p>
    <w:p>
      <w:pPr>
        <w:spacing w:before="81" w:after="0" w:line="240" w:lineRule="auto"/>
        <w:ind w:left="262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spacing w:val="8"/>
          <w:w w:val="111"/>
          <w:b/>
          <w:bCs/>
        </w:rPr>
        <w:t>Donnée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</w:rPr>
        <w:t>s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6"/>
          <w:szCs w:val="6"/>
          <w:spacing w:val="8"/>
          <w:w w:val="111"/>
          <w:b/>
          <w:bCs/>
        </w:rPr>
        <w:t>Mété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</w:rPr>
        <w:t>o</w:t>
      </w:r>
      <w:r>
        <w:rPr>
          <w:rFonts w:ascii="Arial" w:hAnsi="Arial" w:cs="Arial" w:eastAsia="Arial"/>
          <w:sz w:val="6"/>
          <w:szCs w:val="6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8" w:after="0" w:line="240" w:lineRule="auto"/>
        <w:ind w:left="133" w:right="3925"/>
        <w:jc w:val="center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11"/>
        </w:rPr>
        <w:t>-Libellé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left="133" w:right="3926"/>
        <w:jc w:val="center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11"/>
        </w:rPr>
        <w:t>-Valeur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left="-28" w:right="3961"/>
        <w:jc w:val="center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7"/>
          <w:szCs w:val="7"/>
          <w:spacing w:val="7"/>
          <w:w w:val="107"/>
          <w:position w:val="-4"/>
        </w:rPr>
        <w:t>1..</w:t>
      </w:r>
      <w:r>
        <w:rPr>
          <w:rFonts w:ascii="Arial" w:hAnsi="Arial" w:cs="Arial" w:eastAsia="Arial"/>
          <w:sz w:val="7"/>
          <w:szCs w:val="7"/>
          <w:spacing w:val="0"/>
          <w:w w:val="107"/>
          <w:position w:val="-4"/>
        </w:rPr>
        <w:t>*</w:t>
      </w:r>
      <w:r>
        <w:rPr>
          <w:rFonts w:ascii="Arial" w:hAnsi="Arial" w:cs="Arial" w:eastAsia="Arial"/>
          <w:sz w:val="7"/>
          <w:szCs w:val="7"/>
          <w:spacing w:val="6"/>
          <w:w w:val="100"/>
          <w:position w:val="-4"/>
        </w:rPr>
        <w:t> </w:t>
      </w:r>
      <w:r>
        <w:rPr>
          <w:rFonts w:ascii="Arial" w:hAnsi="Arial" w:cs="Arial" w:eastAsia="Arial"/>
          <w:sz w:val="6"/>
          <w:szCs w:val="6"/>
          <w:spacing w:val="5"/>
          <w:w w:val="111"/>
          <w:position w:val="0"/>
        </w:rPr>
        <w:t>-Unit</w:t>
      </w:r>
      <w:r>
        <w:rPr>
          <w:rFonts w:ascii="Arial" w:hAnsi="Arial" w:cs="Arial" w:eastAsia="Arial"/>
          <w:sz w:val="6"/>
          <w:szCs w:val="6"/>
          <w:spacing w:val="0"/>
          <w:w w:val="111"/>
          <w:position w:val="0"/>
        </w:rPr>
        <w:t>é</w:t>
      </w:r>
      <w:r>
        <w:rPr>
          <w:rFonts w:ascii="Arial" w:hAnsi="Arial" w:cs="Arial" w:eastAsia="Arial"/>
          <w:sz w:val="6"/>
          <w:szCs w:val="6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300" w:bottom="280" w:left="1600" w:right="1020"/>
          <w:cols w:num="3" w:equalWidth="0">
            <w:col w:w="3305" w:space="237"/>
            <w:col w:w="1234" w:space="137"/>
            <w:col w:w="4387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55" w:after="0" w:line="80" w:lineRule="exact"/>
        <w:ind w:left="2684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7"/>
        </w:rPr>
        <w:t>*</w:t>
      </w:r>
      <w:r>
        <w:rPr>
          <w:rFonts w:ascii="Arial" w:hAnsi="Arial" w:cs="Arial" w:eastAsia="Arial"/>
          <w:sz w:val="7"/>
          <w:szCs w:val="7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55" w:after="0" w:line="240" w:lineRule="auto"/>
        <w:ind w:left="2621" w:right="6552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7"/>
        </w:rPr>
        <w:t>1</w:t>
      </w:r>
      <w:r>
        <w:rPr>
          <w:rFonts w:ascii="Arial" w:hAnsi="Arial" w:cs="Arial" w:eastAsia="Arial"/>
          <w:sz w:val="7"/>
          <w:szCs w:val="7"/>
          <w:spacing w:val="0"/>
          <w:w w:val="100"/>
        </w:rPr>
      </w:r>
    </w:p>
    <w:p>
      <w:pPr>
        <w:spacing w:before="4" w:after="0" w:line="240" w:lineRule="auto"/>
        <w:ind w:left="2355" w:right="-20"/>
        <w:jc w:val="left"/>
        <w:tabs>
          <w:tab w:pos="2660" w:val="left"/>
          <w:tab w:pos="31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9"/>
          <w:w w:val="111"/>
          <w:b/>
          <w:bCs/>
          <w:u w:val="single" w:color="000000"/>
        </w:rPr>
        <w:t>Zon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8" w:after="0" w:line="240" w:lineRule="auto"/>
        <w:ind w:left="2363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11"/>
        </w:rPr>
        <w:t>-Altitud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e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left="2363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11"/>
        </w:rPr>
        <w:t>-Humidit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é</w:t>
      </w:r>
      <w:r>
        <w:rPr>
          <w:rFonts w:ascii="Arial" w:hAnsi="Arial" w:cs="Arial" w:eastAsia="Arial"/>
          <w:sz w:val="6"/>
          <w:szCs w:val="6"/>
          <w:spacing w:val="-11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left="2363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11"/>
        </w:rPr>
        <w:t>-Aire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left="2363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11"/>
        </w:rPr>
        <w:t>-Xmi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n</w:t>
      </w:r>
      <w:r>
        <w:rPr>
          <w:rFonts w:ascii="Arial" w:hAnsi="Arial" w:cs="Arial" w:eastAsia="Arial"/>
          <w:sz w:val="6"/>
          <w:szCs w:val="6"/>
          <w:spacing w:val="0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-5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5"/>
          <w:w w:val="111"/>
        </w:rPr>
        <w:t>Xma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x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left="2363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00"/>
        </w:rPr>
        <w:t>-Ymi</w:t>
      </w:r>
      <w:r>
        <w:rPr>
          <w:rFonts w:ascii="Arial" w:hAnsi="Arial" w:cs="Arial" w:eastAsia="Arial"/>
          <w:sz w:val="6"/>
          <w:szCs w:val="6"/>
          <w:spacing w:val="0"/>
          <w:w w:val="100"/>
        </w:rPr>
        <w:t>n</w:t>
      </w:r>
      <w:r>
        <w:rPr>
          <w:rFonts w:ascii="Arial" w:hAnsi="Arial" w:cs="Arial" w:eastAsia="Arial"/>
          <w:sz w:val="6"/>
          <w:szCs w:val="6"/>
          <w:spacing w:val="0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10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4"/>
          <w:w w:val="111"/>
        </w:rPr>
        <w:t>Ymax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80" w:lineRule="exact"/>
        <w:ind w:left="2688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0"/>
          <w:w w:val="107"/>
        </w:rPr>
        <w:t>1</w:t>
      </w:r>
      <w:r>
        <w:rPr>
          <w:rFonts w:ascii="Arial" w:hAnsi="Arial" w:cs="Arial" w:eastAsia="Arial"/>
          <w:sz w:val="7"/>
          <w:szCs w:val="7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5" w:after="0" w:line="240" w:lineRule="auto"/>
        <w:ind w:left="2554" w:right="6521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spacing w:val="7"/>
          <w:w w:val="107"/>
        </w:rPr>
        <w:t>0..</w:t>
      </w:r>
      <w:r>
        <w:rPr>
          <w:rFonts w:ascii="Arial" w:hAnsi="Arial" w:cs="Arial" w:eastAsia="Arial"/>
          <w:sz w:val="7"/>
          <w:szCs w:val="7"/>
          <w:spacing w:val="0"/>
          <w:w w:val="107"/>
        </w:rPr>
        <w:t>*</w:t>
      </w:r>
      <w:r>
        <w:rPr>
          <w:rFonts w:ascii="Arial" w:hAnsi="Arial" w:cs="Arial" w:eastAsia="Arial"/>
          <w:sz w:val="7"/>
          <w:szCs w:val="7"/>
          <w:spacing w:val="-13"/>
          <w:w w:val="100"/>
        </w:rPr>
        <w:t> </w:t>
      </w:r>
      <w:r>
        <w:rPr>
          <w:rFonts w:ascii="Arial" w:hAnsi="Arial" w:cs="Arial" w:eastAsia="Arial"/>
          <w:sz w:val="7"/>
          <w:szCs w:val="7"/>
          <w:spacing w:val="0"/>
          <w:w w:val="100"/>
        </w:rPr>
      </w:r>
    </w:p>
    <w:p>
      <w:pPr>
        <w:spacing w:before="24" w:after="0" w:line="240" w:lineRule="auto"/>
        <w:ind w:left="2355" w:right="-20"/>
        <w:jc w:val="left"/>
        <w:tabs>
          <w:tab w:pos="2600" w:val="left"/>
          <w:tab w:pos="31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9"/>
          <w:w w:val="111"/>
          <w:b/>
          <w:bCs/>
          <w:u w:val="single" w:color="000000"/>
        </w:rPr>
        <w:t>Habita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t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8" w:after="0" w:line="240" w:lineRule="auto"/>
        <w:ind w:left="2363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11"/>
        </w:rPr>
        <w:t>-Xmi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n</w:t>
      </w:r>
      <w:r>
        <w:rPr>
          <w:rFonts w:ascii="Arial" w:hAnsi="Arial" w:cs="Arial" w:eastAsia="Arial"/>
          <w:sz w:val="6"/>
          <w:szCs w:val="6"/>
          <w:spacing w:val="0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-5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5"/>
          <w:w w:val="111"/>
        </w:rPr>
        <w:t>Xma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x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left="2363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00"/>
        </w:rPr>
        <w:t>-Ymi</w:t>
      </w:r>
      <w:r>
        <w:rPr>
          <w:rFonts w:ascii="Arial" w:hAnsi="Arial" w:cs="Arial" w:eastAsia="Arial"/>
          <w:sz w:val="6"/>
          <w:szCs w:val="6"/>
          <w:spacing w:val="0"/>
          <w:w w:val="100"/>
        </w:rPr>
        <w:t>n</w:t>
      </w:r>
      <w:r>
        <w:rPr>
          <w:rFonts w:ascii="Arial" w:hAnsi="Arial" w:cs="Arial" w:eastAsia="Arial"/>
          <w:sz w:val="6"/>
          <w:szCs w:val="6"/>
          <w:spacing w:val="0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10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  <w:t>Y</w:t>
      </w:r>
      <w:r>
        <w:rPr>
          <w:rFonts w:ascii="Arial" w:hAnsi="Arial" w:cs="Arial" w:eastAsia="Arial"/>
          <w:sz w:val="6"/>
          <w:szCs w:val="6"/>
          <w:spacing w:val="14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4"/>
          <w:w w:val="111"/>
        </w:rPr>
        <w:t>max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left="2363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11"/>
        </w:rPr>
        <w:t>-air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e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300" w:bottom="280" w:left="1600" w:right="1020"/>
        </w:sectPr>
      </w:pPr>
      <w:rPr/>
    </w:p>
    <w:p>
      <w:pPr>
        <w:spacing w:before="58" w:after="0" w:line="240" w:lineRule="auto"/>
        <w:ind w:left="1271" w:right="-50"/>
        <w:jc w:val="left"/>
        <w:tabs>
          <w:tab w:pos="208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 </w:t>
      </w:r>
      <w:r>
        <w:rPr>
          <w:rFonts w:ascii="Arial" w:hAnsi="Arial" w:cs="Arial" w:eastAsia="Arial"/>
          <w:sz w:val="6"/>
          <w:szCs w:val="6"/>
          <w:spacing w:val="7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9"/>
          <w:w w:val="111"/>
          <w:b/>
          <w:bCs/>
          <w:u w:val="single" w:color="000000"/>
        </w:rPr>
        <w:t>HabitatHomm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8" w:after="0" w:line="240" w:lineRule="auto"/>
        <w:ind w:left="1280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11"/>
        </w:rPr>
        <w:t>-Quartie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r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8" w:after="0" w:line="240" w:lineRule="auto"/>
        <w:ind w:right="-20"/>
        <w:jc w:val="left"/>
        <w:tabs>
          <w:tab w:pos="78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8"/>
          <w:w w:val="111"/>
          <w:b/>
          <w:bCs/>
          <w:u w:val="single" w:color="000000"/>
        </w:rPr>
        <w:t>HabitatMoustiqu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8" w:after="0" w:line="240" w:lineRule="auto"/>
        <w:ind w:left="8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5"/>
          <w:w w:val="111"/>
        </w:rPr>
        <w:t>-Quartie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r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300" w:bottom="280" w:left="1600" w:right="1020"/>
          <w:cols w:num="2" w:equalWidth="0">
            <w:col w:w="2088" w:space="1391"/>
            <w:col w:w="5821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300" w:bottom="280" w:left="1600" w:right="1020"/>
        </w:sectPr>
      </w:pPr>
      <w:rPr/>
    </w:p>
    <w:p>
      <w:pPr>
        <w:spacing w:before="58" w:after="0" w:line="240" w:lineRule="auto"/>
        <w:ind w:left="521" w:right="-50"/>
        <w:jc w:val="left"/>
        <w:tabs>
          <w:tab w:pos="132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       </w:t>
      </w:r>
      <w:r>
        <w:rPr>
          <w:rFonts w:ascii="Arial" w:hAnsi="Arial" w:cs="Arial" w:eastAsia="Arial"/>
          <w:sz w:val="6"/>
          <w:szCs w:val="6"/>
          <w:spacing w:val="-5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5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8"/>
          <w:w w:val="111"/>
          <w:b/>
          <w:bCs/>
          <w:u w:val="single" w:color="000000"/>
        </w:rPr>
        <w:t>Bâtiment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s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8" w:after="0" w:line="240" w:lineRule="auto"/>
        <w:ind w:right="-50"/>
        <w:jc w:val="left"/>
        <w:tabs>
          <w:tab w:pos="80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6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  <w:u w:val="single" w:color="000000"/>
        </w:rPr>
        <w:t>Surfac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  <w:u w:val="single" w:color="000000"/>
        </w:rPr>
        <w:t>végétatio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n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8" w:after="0" w:line="240" w:lineRule="auto"/>
        <w:ind w:left="8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4"/>
          <w:w w:val="111"/>
        </w:rPr>
        <w:t>-Typ</w:t>
      </w:r>
      <w:r>
        <w:rPr>
          <w:rFonts w:ascii="Arial" w:hAnsi="Arial" w:cs="Arial" w:eastAsia="Arial"/>
          <w:sz w:val="6"/>
          <w:szCs w:val="6"/>
          <w:spacing w:val="0"/>
          <w:w w:val="111"/>
        </w:rPr>
        <w:t>e</w:t>
      </w:r>
      <w:r>
        <w:rPr>
          <w:rFonts w:ascii="Arial" w:hAnsi="Arial" w:cs="Arial" w:eastAsia="Arial"/>
          <w:sz w:val="6"/>
          <w:szCs w:val="6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8" w:after="0" w:line="240" w:lineRule="auto"/>
        <w:ind w:right="-20"/>
        <w:jc w:val="left"/>
        <w:tabs>
          <w:tab w:pos="80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</w:t>
      </w:r>
      <w:r>
        <w:rPr>
          <w:rFonts w:ascii="Arial" w:hAnsi="Arial" w:cs="Arial" w:eastAsia="Arial"/>
          <w:sz w:val="6"/>
          <w:szCs w:val="6"/>
          <w:spacing w:val="-6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  <w:u w:val="single" w:color="000000"/>
        </w:rPr>
        <w:t>Surfac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  <w:u w:val="single" w:color="000000"/>
        </w:rPr>
        <w:t>aquatiqu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300" w:bottom="280" w:left="1600" w:right="1020"/>
          <w:cols w:num="3" w:equalWidth="0">
            <w:col w:w="1338" w:space="1599"/>
            <w:col w:w="817" w:space="433"/>
            <w:col w:w="511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1300" w:bottom="280" w:left="1600" w:right="1020"/>
        </w:sectPr>
      </w:pPr>
      <w:rPr/>
    </w:p>
    <w:p>
      <w:pPr>
        <w:spacing w:before="58" w:after="0" w:line="240" w:lineRule="auto"/>
        <w:ind w:right="37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</w:rPr>
        <w:t>Surfac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</w:rPr>
        <w:t>aquatiqu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right="-20"/>
        <w:jc w:val="right"/>
        <w:tabs>
          <w:tab w:pos="80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>          </w:t>
      </w:r>
      <w:r>
        <w:rPr>
          <w:rFonts w:ascii="Arial" w:hAnsi="Arial" w:cs="Arial" w:eastAsia="Arial"/>
          <w:sz w:val="6"/>
          <w:szCs w:val="6"/>
          <w:spacing w:val="-6"/>
          <w:w w:val="100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-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8"/>
          <w:w w:val="111"/>
          <w:b/>
          <w:bCs/>
          <w:u w:val="single" w:color="000000"/>
        </w:rPr>
        <w:t>temporair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58" w:after="0" w:line="240" w:lineRule="auto"/>
        <w:ind w:left="71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</w:rPr>
        <w:t>Surfac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7"/>
          <w:w w:val="111"/>
          <w:b/>
          <w:bCs/>
        </w:rPr>
        <w:t>aquatiqu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</w:rPr>
        <w:t>e</w:t>
      </w:r>
      <w:r>
        <w:rPr>
          <w:rFonts w:ascii="Arial" w:hAnsi="Arial" w:cs="Arial" w:eastAsia="Arial"/>
          <w:sz w:val="6"/>
          <w:szCs w:val="6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tabs>
          <w:tab w:pos="240" w:val="left"/>
          <w:tab w:pos="82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w w:val="111"/>
          <w:b/>
          <w:bCs/>
        </w:rPr>
      </w:r>
      <w:r>
        <w:rPr>
          <w:rFonts w:ascii="Arial" w:hAnsi="Arial" w:cs="Arial" w:eastAsia="Arial"/>
          <w:sz w:val="6"/>
          <w:szCs w:val="6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9"/>
          <w:w w:val="111"/>
          <w:b/>
          <w:bCs/>
          <w:u w:val="single" w:color="000000"/>
        </w:rPr>
        <w:t>pérenn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e</w:t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11"/>
          <w:b/>
          <w:bCs/>
          <w:u w:val="single" w:color="000000"/>
        </w:rPr>
        <w:t> </w:t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  <w:tab/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  <w:u w:val="single" w:color="000000"/>
        </w:rPr>
      </w:r>
      <w:r>
        <w:rPr>
          <w:rFonts w:ascii="Arial" w:hAnsi="Arial" w:cs="Arial" w:eastAsia="Arial"/>
          <w:sz w:val="6"/>
          <w:szCs w:val="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300" w:bottom="280" w:left="1600" w:right="1020"/>
          <w:cols w:num="2" w:equalWidth="0">
            <w:col w:w="3755" w:space="1641"/>
            <w:col w:w="390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05.865128pt;margin-top:-392.054138pt;width:285.790pt;height:359.18188pt;mso-position-horizontal-relative:page;mso-position-vertical-relative:paragraph;z-index:-3357" coordorigin="2117,-7841" coordsize="5716,7184">
            <v:group style="position:absolute;left:3955;top:-7003;width:817;height:584" coordorigin="3955,-7003" coordsize="817,584">
              <v:shape style="position:absolute;left:3955;top:-7003;width:817;height:584" coordorigin="3955,-7003" coordsize="817,584" path="m3955,-7003l4771,-7003,4771,-6418,3955,-6418,3955,-7003xe" filled="f" stroked="t" strokeweight=".416785pt" strokecolor="#000000">
                <v:path arrowok="t"/>
              </v:shape>
            </v:group>
            <v:group style="position:absolute;left:3955;top:-6923;width:817;height:2" coordorigin="3955,-6923" coordsize="817,2">
              <v:shape style="position:absolute;left:3955;top:-6923;width:817;height:2" coordorigin="3955,-6923" coordsize="817,0" path="m3955,-6923l4771,-6923e" filled="f" stroked="t" strokeweight=".416785pt" strokecolor="#000000">
                <v:path arrowok="t"/>
              </v:shape>
            </v:group>
            <v:group style="position:absolute;left:6662;top:-7003;width:816;height:584" coordorigin="6662,-7003" coordsize="816,584">
              <v:shape style="position:absolute;left:6662;top:-7003;width:816;height:584" coordorigin="6662,-7003" coordsize="816,584" path="m6662,-7003l7479,-7003,7479,-6418,6662,-6418,6662,-7003xe" filled="f" stroked="t" strokeweight=".416785pt" strokecolor="#000000">
                <v:path arrowok="t"/>
              </v:shape>
            </v:group>
            <v:group style="position:absolute;left:6662;top:-6923;width:816;height:2" coordorigin="6662,-6923" coordsize="816,2">
              <v:shape style="position:absolute;left:6662;top:-6923;width:816;height:2" coordorigin="6662,-6923" coordsize="816,0" path="m6662,-6923l7479,-6923e" filled="f" stroked="t" strokeweight=".416785pt" strokecolor="#000000">
                <v:path arrowok="t"/>
              </v:shape>
            </v:group>
            <v:group style="position:absolute;left:4884;top:-6752;width:1779;height:2" coordorigin="4884,-6752" coordsize="1779,2">
              <v:shape style="position:absolute;left:4884;top:-6752;width:1779;height:2" coordorigin="4884,-6752" coordsize="1779,0" path="m4884,-6752l6662,-6752e" filled="f" stroked="t" strokeweight=".416785pt" strokecolor="#000000">
                <v:path arrowok="t"/>
              </v:shape>
            </v:group>
            <v:group style="position:absolute;left:4767;top:-6786;width:117;height:62" coordorigin="4767,-6786" coordsize="117,62">
              <v:shape style="position:absolute;left:4767;top:-6786;width:117;height:62" coordorigin="4767,-6786" coordsize="117,62" path="m4767,-6752l4821,-6723,4884,-6752,4821,-6786,4767,-6752xe" filled="f" stroked="t" strokeweight=".416785pt" strokecolor="#000000">
                <v:path arrowok="t"/>
              </v:shape>
            </v:group>
            <v:group style="position:absolute;left:4767;top:-6961;width:1896;height:2" coordorigin="4767,-6961" coordsize="1896,2">
              <v:shape style="position:absolute;left:4767;top:-6961;width:1896;height:2" coordorigin="4767,-6961" coordsize="1896,0" path="m6662,-6961l4767,-6961e" filled="f" stroked="t" strokeweight=".208729pt" strokecolor="#000000">
                <v:path arrowok="t"/>
                <v:stroke dashstyle="dash"/>
              </v:shape>
            </v:group>
            <v:group style="position:absolute;left:3955;top:-6043;width:817;height:584" coordorigin="3955,-6043" coordsize="817,584">
              <v:shape style="position:absolute;left:3955;top:-6043;width:817;height:584" coordorigin="3955,-6043" coordsize="817,584" path="m3955,-6043l4771,-6043,4771,-5459,3955,-5459,3955,-6043xe" filled="f" stroked="t" strokeweight=".416785pt" strokecolor="#000000">
                <v:path arrowok="t"/>
              </v:shape>
            </v:group>
            <v:group style="position:absolute;left:4329;top:-6418;width:2;height:375" coordorigin="4329,-6418" coordsize="2,375">
              <v:shape style="position:absolute;left:4329;top:-6418;width:2;height:375" coordorigin="4329,-6418" coordsize="0,375" path="m4329,-6418l4329,-6043e" filled="f" stroked="t" strokeweight=".208729pt" strokecolor="#000000">
                <v:path arrowok="t"/>
              </v:shape>
            </v:group>
            <v:group style="position:absolute;left:3955;top:-4875;width:817;height:584" coordorigin="3955,-4875" coordsize="817,584">
              <v:shape style="position:absolute;left:3955;top:-4875;width:817;height:584" coordorigin="3955,-4875" coordsize="817,584" path="m3955,-4875l4771,-4875,4771,-4291,3955,-4291,3955,-4875xe" filled="f" stroked="t" strokeweight=".416785pt" strokecolor="#000000">
                <v:path arrowok="t"/>
              </v:shape>
            </v:group>
            <v:group style="position:absolute;left:4413;top:-5359;width:2;height:484" coordorigin="4413,-5359" coordsize="2,484">
              <v:shape style="position:absolute;left:4413;top:-5359;width:2;height:484" coordorigin="4413,-5359" coordsize="0,484" path="m4413,-5359l4413,-4875e" filled="f" stroked="t" strokeweight=".208729pt" strokecolor="#000000">
                <v:path arrowok="t"/>
              </v:shape>
            </v:group>
            <v:group style="position:absolute;left:4388;top:-5459;width:50;height:100" coordorigin="4388,-5459" coordsize="50,100">
              <v:shape style="position:absolute;left:4388;top:-5459;width:50;height:100" coordorigin="4388,-5459" coordsize="50,100" path="m4413,-5459l4388,-5409,4413,-5359,4438,-5409,4413,-5459xe" filled="f" stroked="t" strokeweight=".208729pt" strokecolor="#000000">
                <v:path arrowok="t"/>
              </v:shape>
            </v:group>
            <v:group style="position:absolute;left:5413;top:-7837;width:816;height:459" coordorigin="5413,-7837" coordsize="816,459">
              <v:shape style="position:absolute;left:5413;top:-7837;width:816;height:459" coordorigin="5413,-7837" coordsize="816,459" path="m5413,-7837l6229,-7837,6229,-7378,5413,-7378,5413,-7837xe" filled="f" stroked="t" strokeweight=".416785pt" strokecolor="#000000">
                <v:path arrowok="t"/>
              </v:shape>
            </v:group>
            <v:group style="position:absolute;left:4767;top:-7378;width:646;height:375" coordorigin="4767,-7378" coordsize="646,375">
              <v:shape style="position:absolute;left:4767;top:-7378;width:646;height:375" coordorigin="4767,-7378" coordsize="646,375" path="m5413,-7378l4767,-7003e" filled="f" stroked="t" strokeweight=".208729pt" strokecolor="#000000">
                <v:path arrowok="t"/>
              </v:shape>
            </v:group>
            <v:group style="position:absolute;left:5359;top:-7378;width:54;height:46" coordorigin="5359,-7378" coordsize="54,46">
              <v:shape style="position:absolute;left:5359;top:-7378;width:54;height:46" coordorigin="5359,-7378" coordsize="54,46" path="m5413,-7378l5359,-7378,5383,-7332,5413,-7378e" filled="t" fillcolor="#FFFFFF" stroked="f">
                <v:path arrowok="t"/>
                <v:fill/>
              </v:shape>
            </v:group>
            <v:group style="position:absolute;left:5359;top:-7378;width:54;height:46" coordorigin="5359,-7378" coordsize="54,46">
              <v:shape style="position:absolute;left:5359;top:-7378;width:54;height:46" coordorigin="5359,-7378" coordsize="54,46" path="m5413,-7378l5359,-7378,5383,-7332,5413,-7378xe" filled="f" stroked="t" strokeweight=".208729pt" strokecolor="#000000">
                <v:path arrowok="t"/>
              </v:shape>
            </v:group>
            <v:group style="position:absolute;left:6225;top:-7378;width:437;height:375" coordorigin="6225,-7378" coordsize="437,375">
              <v:shape style="position:absolute;left:6225;top:-7378;width:437;height:375" coordorigin="6225,-7378" coordsize="437,375" path="m6225,-7378l6662,-7003e" filled="f" stroked="t" strokeweight=".208729pt" strokecolor="#000000">
                <v:path arrowok="t"/>
              </v:shape>
            </v:group>
            <v:group style="position:absolute;left:6225;top:-7378;width:50;height:50" coordorigin="6225,-7378" coordsize="50,50">
              <v:shape style="position:absolute;left:6225;top:-7378;width:50;height:50" coordorigin="6225,-7378" coordsize="50,50" path="m6225,-7378l6246,-7328,6275,-7370,6225,-7378e" filled="t" fillcolor="#FFFFFF" stroked="f">
                <v:path arrowok="t"/>
                <v:fill/>
              </v:shape>
            </v:group>
            <v:group style="position:absolute;left:6225;top:-7378;width:50;height:50" coordorigin="6225,-7378" coordsize="50,50">
              <v:shape style="position:absolute;left:6225;top:-7378;width:50;height:50" coordorigin="6225,-7378" coordsize="50,50" path="m6225,-7378l6246,-7328,6275,-7370,6225,-7378xe" filled="f" stroked="t" strokeweight=".208729pt" strokecolor="#000000">
                <v:path arrowok="t"/>
              </v:shape>
            </v:group>
            <v:group style="position:absolute;left:2871;top:-3790;width:817;height:626" coordorigin="2871,-3790" coordsize="817,626">
              <v:shape style="position:absolute;left:2871;top:-3790;width:817;height:626" coordorigin="2871,-3790" coordsize="817,626" path="m2871,-3790l3688,-3790,3688,-3165,2871,-3165,2871,-3790xe" filled="f" stroked="t" strokeweight=".416785pt" strokecolor="#000000">
                <v:path arrowok="t"/>
              </v:shape>
            </v:group>
            <v:group style="position:absolute;left:3684;top:-4291;width:271;height:501" coordorigin="3684,-4291" coordsize="271,501">
              <v:shape style="position:absolute;left:3684;top:-4291;width:271;height:501" coordorigin="3684,-4291" coordsize="271,501" path="m3955,-4291l3684,-3790e" filled="f" stroked="t" strokeweight=".208729pt" strokecolor="#000000">
                <v:path arrowok="t"/>
              </v:shape>
            </v:group>
            <v:group style="position:absolute;left:3909;top:-4291;width:46;height:54" coordorigin="3909,-4291" coordsize="46,54">
              <v:shape style="position:absolute;left:3909;top:-4291;width:46;height:54" coordorigin="3909,-4291" coordsize="46,54" path="m3955,-4291l3909,-4262,3955,-4237,3955,-4291e" filled="t" fillcolor="#FFFFFF" stroked="f">
                <v:path arrowok="t"/>
                <v:fill/>
              </v:shape>
            </v:group>
            <v:group style="position:absolute;left:3909;top:-4291;width:46;height:54" coordorigin="3909,-4291" coordsize="46,54">
              <v:shape style="position:absolute;left:3909;top:-4291;width:46;height:54" coordorigin="3909,-4291" coordsize="46,54" path="m3955,-4291l3909,-4262,3955,-4237,3955,-4291xe" filled="f" stroked="t" strokeweight=".208729pt" strokecolor="#000000">
                <v:path arrowok="t"/>
              </v:shape>
            </v:group>
            <v:group style="position:absolute;left:5079;top:-3790;width:792;height:626" coordorigin="5079,-3790" coordsize="792,626">
              <v:shape style="position:absolute;left:5079;top:-3790;width:792;height:626" coordorigin="5079,-3790" coordsize="792,626" path="m5079,-3790l5871,-3790,5871,-3165,5079,-3165,5079,-3790xe" filled="f" stroked="t" strokeweight=".416785pt" strokecolor="#000000">
                <v:path arrowok="t"/>
              </v:shape>
            </v:group>
            <v:group style="position:absolute;left:4767;top:-4291;width:312;height:501" coordorigin="4767,-4291" coordsize="312,501">
              <v:shape style="position:absolute;left:4767;top:-4291;width:312;height:501" coordorigin="4767,-4291" coordsize="312,501" path="m4767,-4291l5079,-3790e" filled="f" stroked="t" strokeweight=".208729pt" strokecolor="#000000">
                <v:path arrowok="t"/>
              </v:shape>
            </v:group>
            <v:group style="position:absolute;left:4767;top:-4291;width:46;height:50" coordorigin="4767,-4291" coordsize="46,50">
              <v:shape style="position:absolute;left:4767;top:-4291;width:46;height:50" coordorigin="4767,-4291" coordsize="46,50" path="m4767,-4291l4767,-4241,4813,-4266,4767,-4291e" filled="t" fillcolor="#FFFFFF" stroked="f">
                <v:path arrowok="t"/>
                <v:fill/>
              </v:shape>
            </v:group>
            <v:group style="position:absolute;left:4767;top:-4291;width:46;height:50" coordorigin="4767,-4291" coordsize="46,50">
              <v:shape style="position:absolute;left:4767;top:-4291;width:46;height:50" coordorigin="4767,-4291" coordsize="46,50" path="m4767,-4291l4767,-4241,4813,-4266,4767,-4291xe" filled="f" stroked="t" strokeweight=".208729pt" strokecolor="#000000">
                <v:path arrowok="t"/>
              </v:shape>
            </v:group>
            <v:group style="position:absolute;left:5788;top:-2664;width:817;height:626" coordorigin="5788,-2664" coordsize="817,626">
              <v:shape style="position:absolute;left:5788;top:-2664;width:817;height:626" coordorigin="5788,-2664" coordsize="817,626" path="m5788,-2664l6604,-2664,6604,-2038,5788,-2038,5788,-2664xe" filled="f" stroked="t" strokeweight=".416785pt" strokecolor="#000000">
                <v:path arrowok="t"/>
              </v:shape>
            </v:group>
            <v:group style="position:absolute;left:4538;top:-1371;width:817;height:709" coordorigin="4538,-1371" coordsize="817,709">
              <v:shape style="position:absolute;left:4538;top:-1371;width:817;height:709" coordorigin="4538,-1371" coordsize="817,709" path="m4538,-1371l5354,-1371,5354,-662,4538,-662,4538,-1371xe" filled="f" stroked="t" strokeweight=".416785pt" strokecolor="#000000">
                <v:path arrowok="t"/>
              </v:shape>
            </v:group>
            <v:group style="position:absolute;left:4538;top:-2664;width:817;height:626" coordorigin="4538,-2664" coordsize="817,626">
              <v:shape style="position:absolute;left:4538;top:-2664;width:817;height:626" coordorigin="4538,-2664" coordsize="817,626" path="m4538,-2664l5354,-2664,5354,-2038,4538,-2038,4538,-2664xe" filled="f" stroked="t" strokeweight=".416785pt" strokecolor="#000000">
                <v:path arrowok="t"/>
              </v:shape>
            </v:group>
            <v:group style="position:absolute;left:5359;top:-2038;width:429;height:668" coordorigin="5359,-2038" coordsize="429,668">
              <v:shape style="position:absolute;left:5359;top:-2038;width:429;height:668" coordorigin="5359,-2038" coordsize="429,668" path="m5788,-2038l5359,-1371e" filled="f" stroked="t" strokeweight=".208729pt" strokecolor="#000000">
                <v:path arrowok="t"/>
              </v:shape>
            </v:group>
            <v:group style="position:absolute;left:5738;top:-2038;width:50;height:50" coordorigin="5738,-2038" coordsize="50,50">
              <v:shape style="position:absolute;left:5738;top:-2038;width:50;height:50" coordorigin="5738,-2038" coordsize="50,50" path="m5788,-2038l5738,-2013,5783,-1988,5788,-2038e" filled="t" fillcolor="#FFFFFF" stroked="f">
                <v:path arrowok="t"/>
                <v:fill/>
              </v:shape>
            </v:group>
            <v:group style="position:absolute;left:5738;top:-2038;width:50;height:50" coordorigin="5738,-2038" coordsize="50,50">
              <v:shape style="position:absolute;left:5738;top:-2038;width:50;height:50" coordorigin="5738,-2038" coordsize="50,50" path="m5788,-2038l5738,-2013,5783,-1988,5788,-2038xe" filled="f" stroked="t" strokeweight=".208729pt" strokecolor="#000000">
                <v:path arrowok="t"/>
              </v:shape>
            </v:group>
            <v:group style="position:absolute;left:6996;top:-1371;width:833;height:709" coordorigin="6996,-1371" coordsize="833,709">
              <v:shape style="position:absolute;left:6996;top:-1371;width:833;height:709" coordorigin="6996,-1371" coordsize="833,709" path="m6996,-1371l7829,-1371,7829,-662,6996,-662,6996,-1371xe" filled="f" stroked="t" strokeweight=".416785pt" strokecolor="#000000">
                <v:path arrowok="t"/>
              </v:shape>
            </v:group>
            <v:group style="position:absolute;left:6600;top:-2038;width:396;height:668" coordorigin="6600,-2038" coordsize="396,668">
              <v:shape style="position:absolute;left:6600;top:-2038;width:396;height:668" coordorigin="6600,-2038" coordsize="396,668" path="m6600,-2038l6996,-1371e" filled="f" stroked="t" strokeweight=".208729pt" strokecolor="#000000">
                <v:path arrowok="t"/>
              </v:shape>
            </v:group>
            <v:group style="position:absolute;left:6600;top:-2038;width:46;height:50" coordorigin="6600,-2038" coordsize="46,50">
              <v:shape style="position:absolute;left:6600;top:-2038;width:46;height:50" coordorigin="6600,-2038" coordsize="46,50" path="m6600,-2038l6600,-1988,6646,-2013,6600,-2038e" filled="t" fillcolor="#FFFFFF" stroked="f">
                <v:path arrowok="t"/>
                <v:fill/>
              </v:shape>
            </v:group>
            <v:group style="position:absolute;left:6600;top:-2038;width:46;height:50" coordorigin="6600,-2038" coordsize="46,50">
              <v:shape style="position:absolute;left:6600;top:-2038;width:46;height:50" coordorigin="6600,-2038" coordsize="46,50" path="m6600,-2038l6600,-1988,6646,-2013,6600,-2038xe" filled="f" stroked="t" strokeweight=".208729pt" strokecolor="#000000">
                <v:path arrowok="t"/>
              </v:shape>
            </v:group>
            <v:group style="position:absolute;left:5871;top:-3165;width:2;height:501" coordorigin="5871,-3165" coordsize="2,501">
              <v:shape style="position:absolute;left:5871;top:-3165;width:2;height:501" coordorigin="5871,-3165" coordsize="0,501" path="m5871,-3165l5871,-2664e" filled="f" stroked="t" strokeweight=".208729pt" strokecolor="#000000">
                <v:path arrowok="t"/>
              </v:shape>
            </v:group>
            <v:group style="position:absolute;left:5846;top:-3165;width:50;height:50" coordorigin="5846,-3165" coordsize="50,50">
              <v:shape style="position:absolute;left:5846;top:-3165;width:50;height:50" coordorigin="5846,-3165" coordsize="50,50" path="m5871,-3165l5846,-3115,5896,-3115,5871,-3165e" filled="t" fillcolor="#FFFFFF" stroked="f">
                <v:path arrowok="t"/>
                <v:fill/>
              </v:shape>
            </v:group>
            <v:group style="position:absolute;left:5846;top:-3165;width:50;height:50" coordorigin="5846,-3165" coordsize="50,50">
              <v:shape style="position:absolute;left:5846;top:-3165;width:50;height:50" coordorigin="5846,-3165" coordsize="50,50" path="m5871,-3165l5846,-3115,5896,-3115,5871,-3165xe" filled="f" stroked="t" strokeweight=".208729pt" strokecolor="#000000">
                <v:path arrowok="t"/>
              </v:shape>
            </v:group>
            <v:group style="position:absolute;left:5079;top:-3165;width:2;height:501" coordorigin="5079,-3165" coordsize="2,501">
              <v:shape style="position:absolute;left:5079;top:-3165;width:2;height:501" coordorigin="5079,-3165" coordsize="0,501" path="m5079,-3165l5079,-2664e" filled="f" stroked="t" strokeweight=".208729pt" strokecolor="#000000">
                <v:path arrowok="t"/>
              </v:shape>
            </v:group>
            <v:group style="position:absolute;left:5054;top:-3165;width:50;height:50" coordorigin="5054,-3165" coordsize="50,50">
              <v:shape style="position:absolute;left:5054;top:-3165;width:50;height:50" coordorigin="5054,-3165" coordsize="50,50" path="m5079,-3165l5054,-3115,5104,-3115,5079,-3165e" filled="t" fillcolor="#FFFFFF" stroked="f">
                <v:path arrowok="t"/>
                <v:fill/>
              </v:shape>
            </v:group>
            <v:group style="position:absolute;left:5054;top:-3165;width:50;height:50" coordorigin="5054,-3165" coordsize="50,50">
              <v:shape style="position:absolute;left:5054;top:-3165;width:50;height:50" coordorigin="5054,-3165" coordsize="50,50" path="m5079,-3165l5054,-3115,5104,-3115,5079,-3165xe" filled="f" stroked="t" strokeweight=".208729pt" strokecolor="#000000">
                <v:path arrowok="t"/>
              </v:shape>
            </v:group>
            <v:group style="position:absolute;left:2121;top:-2664;width:816;height:626" coordorigin="2121,-2664" coordsize="816,626">
              <v:shape style="position:absolute;left:2121;top:-2664;width:816;height:626" coordorigin="2121,-2664" coordsize="816,626" path="m2121,-2664l2938,-2664,2938,-2038,2121,-2038,2121,-2664xe" filled="f" stroked="t" strokeweight=".416785pt" strokecolor="#000000">
                <v:path arrowok="t"/>
              </v:shape>
            </v:group>
            <v:group style="position:absolute;left:2871;top:-3165;width:2;height:501" coordorigin="2871,-3165" coordsize="2,501">
              <v:shape style="position:absolute;left:2871;top:-3165;width:2;height:501" coordorigin="2871,-3165" coordsize="0,501" path="m2871,-3165l2871,-2664e" filled="f" stroked="t" strokeweight=".208729pt" strokecolor="#000000">
                <v:path arrowok="t"/>
              </v:shape>
            </v:group>
            <v:group style="position:absolute;left:2846;top:-3165;width:50;height:50" coordorigin="2846,-3165" coordsize="50,50">
              <v:shape style="position:absolute;left:2846;top:-3165;width:50;height:50" coordorigin="2846,-3165" coordsize="50,50" path="m2871,-3165l2846,-3115,2896,-3115,2871,-3165e" filled="t" fillcolor="#FFFFFF" stroked="f">
                <v:path arrowok="t"/>
                <v:fill/>
              </v:shape>
            </v:group>
            <v:group style="position:absolute;left:2846;top:-3165;width:50;height:50" coordorigin="2846,-3165" coordsize="50,50">
              <v:shape style="position:absolute;left:2846;top:-3165;width:50;height:50" coordorigin="2846,-3165" coordsize="50,50" path="m2871,-3165l2846,-3115,2896,-3115,2871,-3165xe" filled="f" stroked="t" strokeweight=".20872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simplifié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simplifié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comprend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climatologiques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(précipitations,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température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etc).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=&gt;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aléa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Présence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(temporaires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pérennes)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=&gt;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aléa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Présence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=&gt;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aléa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Habitations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=&gt;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présence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indispensable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(vulnérabilité)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présence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bâtiments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retenue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humaine.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végétales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retenues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lieu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d’habitation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tentiel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anophèles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moustiques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anophèles.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5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simplifié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définir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conceptualiser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300" w:bottom="280" w:left="1600" w:right="1020"/>
        </w:sectPr>
      </w:pPr>
      <w:rPr/>
    </w:p>
    <w:p>
      <w:pPr>
        <w:spacing w:before="37" w:after="0" w:line="240" w:lineRule="auto"/>
        <w:ind w:left="114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4.2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Raisonnement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simplifié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collaboration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xperts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vironnement-santé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télédétection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raisonnement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permis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l’élaboration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sommes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basés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réalisés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Nadine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Dessa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fois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sommes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intéressés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conceptualisation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indispensable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comprendre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futur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très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schématique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fonctionnement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dèle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5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09.56pt;height:127.2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9" w:after="0" w:line="240" w:lineRule="auto"/>
        <w:ind w:left="207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4.3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39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tiques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obtenir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xpliquons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premier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comment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Ceci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diagrammes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classes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suite,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posées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modèles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conceptuels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hiéra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Ceci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mieux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comprendre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étapes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3060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4.2.1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Description</w:t>
      </w:r>
      <w:r>
        <w:rPr>
          <w:rFonts w:ascii="Times New Roman" w:hAnsi="Times New Roman" w:cs="Times New Roman" w:eastAsia="Times New Roman"/>
          <w:sz w:val="28"/>
          <w:szCs w:val="28"/>
          <w:spacing w:val="3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8"/>
          <w:szCs w:val="28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traitements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allons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décrire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réalisés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descrip-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groupée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globale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partie,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xpliquons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success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cités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dessus.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(4.4)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décrit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00" w:bottom="700" w:left="1020" w:right="1600"/>
          <w:pgSz w:w="11920" w:h="16840"/>
        </w:sectPr>
      </w:pPr>
      <w:rPr/>
    </w:p>
    <w:p>
      <w:pPr>
        <w:spacing w:before="96" w:after="0" w:line="240" w:lineRule="auto"/>
        <w:ind w:left="3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9.885pt;height:171.585pt;mso-position-horizontal-relative:char;mso-position-vertical-relative:line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1698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4.4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1)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Description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globale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fait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priétaire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(contact),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celui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d’ouvrir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Confo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mément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uan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Thèse),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pré-traitements,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post-traitements.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relatif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paramétrage.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xpliqués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détail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paragraphe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shp2pgsql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Propriétaire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onctionnalité(s)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ransformation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format,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reprojection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Pré-traitements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(shape)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".sql"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paramétrage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postgis.sql,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spatial_ref.sql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1987405156" w:footer="519" w:top="1020" w:bottom="700" w:left="1600" w:right="1020"/>
          <w:pgSz w:w="11920" w:h="16840"/>
        </w:sectPr>
      </w:pPr>
      <w:rPr/>
    </w:p>
    <w:p>
      <w:pPr>
        <w:spacing w:before="51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2)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Description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Décrire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demande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crire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propriétaires,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54.925pt;height:252.8625pt;mso-position-horizontal-relative:char;mso-position-vertical-relative:line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9" w:after="0" w:line="240" w:lineRule="auto"/>
        <w:ind w:left="276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4.5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ail,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ormat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(fichiers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géoréférencés),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(images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composites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géoréférencés)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tableur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(statistiques).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correspondent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tampons.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caractérisé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propriétaire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(contact)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principales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issus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capteurs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satellites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récoltés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(stations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capteurs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sol).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"type"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ligne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polygone.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b_bati.shp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Propriétaire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Nadine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Dessay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onctionnalité(s)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Capteurs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satellites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ype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Polygone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ormat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(shape)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53" w:after="0" w:line="240" w:lineRule="auto"/>
        <w:ind w:left="101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4.2.2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Les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catégories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8"/>
          <w:szCs w:val="28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traitements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(4.6)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décrit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formelle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3.884389pt;height:246.24pt;mso-position-horizontal-relative:char;mso-position-vertical-relative:line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9" w:after="0" w:line="240" w:lineRule="auto"/>
        <w:ind w:left="46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4.6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2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issues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erses.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issus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satellites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obtenues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satellites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(passifs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actifs).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issus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viennent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capteurs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situant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terrestre.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satellites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produisent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images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desquelles,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aisant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recours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tements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télédétection,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xtraites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nombreuses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informations.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xtraites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xperts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télédétection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(Na-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dine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Dessay)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Végétation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arbres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Urbanisation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Bâtiments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2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récoltées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sol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formats.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météo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fournir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GPS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fournissent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ecteurs.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matricielles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obtenues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recensements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2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trois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grandes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pré-traitements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raite-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ments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post-traitements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pré-traitements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recouvre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l’ensemble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40" w:bottom="700" w:left="1600" w:right="1020"/>
          <w:pgSz w:w="11920" w:h="16840"/>
        </w:sectPr>
      </w:pPr>
      <w:rPr/>
    </w:p>
    <w:p>
      <w:pPr>
        <w:spacing w:before="51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rations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préparent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puissent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traitées.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cadre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reprojeter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requêtes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SQL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recouvre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proprement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dits,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c’est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modifier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sous-catégories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statistiques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d’analyse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concernent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et/ou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d’analyse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géographiques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intersection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ecteurs).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post-traitements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concernent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représentation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résultats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obtenus,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reclassification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ressortir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claire-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4.660099pt;height:199.2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14" w:right="39" w:firstLine="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4.7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hiérarchies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4" w:right="2677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4.2.3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Conceptualisation</w:t>
      </w:r>
      <w:r>
        <w:rPr>
          <w:rFonts w:ascii="Times New Roman" w:hAnsi="Times New Roman" w:cs="Times New Roman" w:eastAsia="Times New Roman"/>
          <w:sz w:val="28"/>
          <w:szCs w:val="28"/>
          <w:spacing w:val="4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chaîne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traitements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dynamique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traitements,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c’est-à-dire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réalisées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d’autres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évé-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nements.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conceptuelle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tionnement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référence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choix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réalisés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utilisée,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etc.).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illustrer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traitements,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allons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détailler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construit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descriptions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précédentes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l’instanciation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réalisable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modèle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départ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4.8)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51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Description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générale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tistique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(matrices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?).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cartographier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09.56pt;height:127.2pt;mso-position-horizontal-relative:char;mso-position-vertical-relative:line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9" w:after="0" w:line="240" w:lineRule="auto"/>
        <w:ind w:left="295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4.8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Instanciation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temps,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stockés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stockage)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sélection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précisément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traitées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lors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2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l’aléa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grandes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5.607756pt;height:111.84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9" w:after="0" w:line="240" w:lineRule="auto"/>
        <w:ind w:left="185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4.9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Instanciation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Instanciation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ectorielle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stockée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d’abord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reprojeté,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insérés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(créée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xécution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traitements).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requêtes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SQL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sélectionner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600" w:right="1020"/>
          <w:pgSz w:w="11920" w:h="16840"/>
        </w:sectPr>
      </w:pPr>
      <w:rPr/>
    </w:p>
    <w:p>
      <w:pPr>
        <w:spacing w:before="51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tements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d’analyse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demande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d’habitants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(=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d’analyse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(bâtiments)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d’analyse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"eau"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(format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ecteur).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’ensemble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correspondent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l’ensemble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5.350954pt;height:140.16pt;mso-position-horizontal-relative:char;mso-position-vertical-relative:line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7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4.10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Instanciation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Instanciation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requêtes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SQL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totale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"bâtiments".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saisies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(nombre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d’habitants),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d’étude.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informations,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qu’occupe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théorie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théorique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"bâti-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ments"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ensuite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rastérisée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calculée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concerne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traitments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d’analyse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l’aléa,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l’emprise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d’étude,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tampons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autour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"eaux"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(400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600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mètres),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intersection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9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6.642177pt;height:110.4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19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4.11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Instanciation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28" w:after="0" w:line="240" w:lineRule="auto"/>
        <w:ind w:left="101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4.3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Le</w:t>
      </w:r>
      <w:r>
        <w:rPr>
          <w:rFonts w:ascii="Times New Roman" w:hAnsi="Times New Roman" w:cs="Times New Roman" w:eastAsia="Times New Roman"/>
          <w:sz w:val="34"/>
          <w:szCs w:val="3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bloc</w:t>
      </w:r>
      <w:r>
        <w:rPr>
          <w:rFonts w:ascii="Times New Roman" w:hAnsi="Times New Roman" w:cs="Times New Roman" w:eastAsia="Times New Roman"/>
          <w:sz w:val="34"/>
          <w:szCs w:val="3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élémentai</w:t>
      </w:r>
      <w:r>
        <w:rPr>
          <w:rFonts w:ascii="Times New Roman" w:hAnsi="Times New Roman" w:cs="Times New Roman" w:eastAsia="Times New Roman"/>
          <w:sz w:val="34"/>
          <w:szCs w:val="34"/>
          <w:spacing w:val="-6"/>
          <w:w w:val="101"/>
          <w:b/>
          <w:bCs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alider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opérationnel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approche,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réalisé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tils.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prmier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chaine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automatisée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’uti-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lisateur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choisit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automatiquement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temps,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eloppé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ert,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l’utilisateur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souhaite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présentons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d’abord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bibliothèque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présentons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l’implémentation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outils,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l’architecture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4.3.1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Définition,</w:t>
      </w:r>
      <w:r>
        <w:rPr>
          <w:rFonts w:ascii="Times New Roman" w:hAnsi="Times New Roman" w:cs="Times New Roman" w:eastAsia="Times New Roman"/>
          <w:sz w:val="28"/>
          <w:szCs w:val="28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8"/>
          <w:szCs w:val="28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bibliothèques</w:t>
      </w:r>
      <w:r>
        <w:rPr>
          <w:rFonts w:ascii="Times New Roman" w:hAnsi="Times New Roman" w:cs="Times New Roman" w:eastAsia="Times New Roman"/>
          <w:sz w:val="28"/>
          <w:szCs w:val="28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utilisées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raitement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nie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vrée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sortie.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intéresserons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principalement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(soft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are)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précis,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audrait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qu’un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spéci-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réaliser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spécification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xprimée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informatique."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mémoire,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xcluons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saisie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satellite).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intéresserons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géographiques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risque.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tements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géographiques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groupent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manipulent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géographiques.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orienté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objet,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c’est-à-dire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ensemble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d’entités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classes).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cours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xécution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programme,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entités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collaborent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commun.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Eclipse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"Eclipse"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dation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Eclipse.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simplifie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grâce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raccourcis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notamment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grâce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possibilité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d’intégrer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nombreuses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xtensions.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mesure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ancement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Eclipse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compile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automatiquement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signale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problèmes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détecte.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ostg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relationnelles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(Manuel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PostgreSQL).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gratuitement,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d’opérations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(Linux,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Unix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(Mac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OSX,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Solaris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etc.)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ws).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propose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a,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C++,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Python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etc.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uté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1986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(appelé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20" w:bottom="700" w:left="1600" w:right="1020"/>
          <w:pgSz w:w="11920" w:h="16840"/>
        </w:sectPr>
      </w:pPr>
      <w:rPr/>
    </w:p>
    <w:p>
      <w:pPr>
        <w:spacing w:before="51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l’époque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Postgres).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1995,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eloppeurs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ajoutent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interpréteur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SQL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l’outil.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1996,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l’outil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s’appelle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souligner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lien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SQL.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acilement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étendu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ajoutant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fonctions,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eaux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opérateurs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eaux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procédure.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827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(objets)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géographiques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d’utiliser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n’importe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SIG.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Depuis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vril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2012,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dernière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(PostGIS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2.0)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breuses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améliorations.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eauté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"inn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ante"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celle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gère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désormais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(données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images).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nombreux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Mapser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8492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(Application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ace)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déposé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acro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yme,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(http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://j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99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a.d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eloppez.com/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99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aq/jdbc/...)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constituée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ensemble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d’inter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l’accès,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relationnelles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894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vironnement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graphiques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fournit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grande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ariété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techniques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statistiques.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gratuite-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"clique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bouton"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doit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grand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(packages)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d’utiliser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très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d’appeler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d’autres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830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RCaller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RCaller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d’appeler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d’utiliser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tionnalités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particulièrement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intéressant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d’appeler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gdal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d’utiliser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lités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843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bibliothèque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(images)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haut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(C++,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Perl,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Python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R).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sous-ensemble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OGR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gérer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ectorielles.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principale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d’OGR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NumType w:start="26"/>
          <w:pgMar w:footer="940" w:header="1987405156" w:top="1080" w:bottom="1120" w:left="1020" w:right="1600"/>
          <w:footerReference w:type="even" r:id="rId28"/>
          <w:footerReference w:type="odd" r:id="rId29"/>
          <w:pgSz w:w="11920" w:h="16840"/>
        </w:sectPr>
      </w:pPr>
      <w:rPr/>
    </w:p>
    <w:p>
      <w:pPr>
        <w:spacing w:before="51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ackages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gdal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Rgdal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d’utiliser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bibliothèque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programmation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d’abord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gérer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spatiaux,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tistiques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géographiques.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ostg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RPostgreSQL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fournit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gestion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d’accéder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particulièrement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intéressant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connecter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d’y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récupérer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spatstat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Spatstat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d’analyser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spatiales.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paquet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traiter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paquet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maptools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aquet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géographiques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(".shp").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940" w:top="1080" w:bottom="700" w:left="1600" w:right="1020"/>
          <w:pgSz w:w="11920" w:h="16840"/>
        </w:sectPr>
      </w:pPr>
      <w:rPr/>
    </w:p>
    <w:p>
      <w:pPr>
        <w:spacing w:before="53" w:after="0" w:line="240" w:lineRule="auto"/>
        <w:ind w:left="114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4.3.2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chitectu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ormatique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chaine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traitements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appelle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51" w:lineRule="auto"/>
        <w:ind w:left="114" w:right="4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(via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PostgreSQL)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(via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RCaller)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schéma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très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simplifiée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l’architecture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prototype.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40.986867pt;height:305.76pt;mso-position-horizontal-relative:char;mso-position-vertical-relative:line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20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4.12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premier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insérées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(incluant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xtension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PostGIS).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créé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automatique-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lors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xécution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utiliseront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interagissent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eux.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basée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xclus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générique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modulaire.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majorité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intersections,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unions.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Depuis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2.0,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gère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chiers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désormais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sérer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encore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certainement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rajoutées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futu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14" w:right="39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’outil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manipuler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grâce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nombreuses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brairies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"spatstat"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reclassification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dal"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disposer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ectorielles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NumType w:start="28"/>
          <w:pgMar w:footer="519" w:header="1987405156" w:top="1040" w:bottom="700" w:left="1020" w:right="1600"/>
          <w:footerReference w:type="even" r:id="rId30"/>
          <w:footerReference w:type="odd" r:id="rId31"/>
          <w:pgSz w:w="11920" w:h="16840"/>
        </w:sectPr>
      </w:pPr>
      <w:rPr/>
    </w:p>
    <w:p>
      <w:pPr>
        <w:spacing w:before="66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l’outil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pertinent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beaucoup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qu’en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ST_Raster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multiplicité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disponibles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sachant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xiste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brairies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nombreuses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problématiques,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arantit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pourra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futur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SIEL.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2945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4.3.3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Implémentation</w:t>
      </w:r>
      <w:r>
        <w:rPr>
          <w:rFonts w:ascii="Times New Roman" w:hAnsi="Times New Roman" w:cs="Times New Roman" w:eastAsia="Times New Roman"/>
          <w:sz w:val="28"/>
          <w:szCs w:val="28"/>
          <w:spacing w:val="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8"/>
          <w:szCs w:val="2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chaîne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traitements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Choix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  <w:b/>
          <w:bCs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8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d’entrée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’utilisateur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choisit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d’entrée.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Seulement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shape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ecteur)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sélectionnées.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’utilisateur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doit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moins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correspondant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bâtiments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correspondant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aquatiques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(conformément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acteurs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retenus)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3.590pt;height:217.8675pt;mso-position-horizontal-relative:char;mso-position-vertical-relative:line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9" w:after="0" w:line="240" w:lineRule="auto"/>
        <w:ind w:left="279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4.13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Choix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espondance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couches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sélectionnées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connaître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quelle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quelle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donnée.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’utilisateur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choisit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"b_bati"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l’information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bâtiments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ardera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mémoire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460" w:bottom="700" w:left="1600" w:right="1020"/>
          <w:pgSz w:w="11920" w:h="16840"/>
        </w:sectPr>
      </w:pPr>
      <w:rPr/>
    </w:p>
    <w:p>
      <w:pPr>
        <w:spacing w:before="96" w:after="0" w:line="240" w:lineRule="auto"/>
        <w:ind w:left="18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5.45pt;height:114.675pt;mso-position-horizontal-relative:char;mso-position-vertical-relative:line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2468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4.14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Correspondances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3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Ceci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nécessite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d’informations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’hôte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lequel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installés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(localhost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installation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l’ordinateur),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lequel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installés,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d’utilisateur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projection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souhaités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69.26pt;height:238.1925pt;mso-position-horizontal-relative:char;mso-position-vertical-relative:line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9" w:after="0" w:line="240" w:lineRule="auto"/>
        <w:ind w:left="206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4.15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3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Insertion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ectorielles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shp2pgsql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ectorielles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insérées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".shp"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".sql"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insérés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"pgsql".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20" w:bottom="700" w:left="1020" w:right="1600"/>
          <w:pgSz w:w="11920" w:h="16840"/>
        </w:sectPr>
      </w:pPr>
      <w:rPr/>
    </w:p>
    <w:p>
      <w:pPr>
        <w:spacing w:before="96" w:after="0" w:line="240" w:lineRule="auto"/>
        <w:ind w:left="18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4.210558pt;height:172.32pt;mso-position-horizontal-relative:char;mso-position-vertical-relative:line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1973" w:right="214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4.16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insérées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2" w:right="47"/>
        <w:jc w:val="center"/>
        <w:tabs>
          <w:tab w:pos="23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Nomb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d’habitants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’outil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demande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l’utilisateur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d’habitants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d’étude.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3.68pt;height:117.12pt;mso-position-horizontal-relative:char;mso-position-vertical-relative:line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9" w:after="0" w:line="240" w:lineRule="auto"/>
        <w:ind w:left="293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4.17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d’habitants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23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pixel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’outil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automatiquement,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"bâtiments",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théorique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4.415pt;height:182.91pt;mso-position-horizontal-relative:char;mso-position-vertical-relative:line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4.18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1987405156" w:footer="519" w:top="1020" w:bottom="700" w:left="1600" w:right="840"/>
          <w:pgSz w:w="11920" w:h="16840"/>
        </w:sectPr>
      </w:pPr>
      <w:rPr/>
    </w:p>
    <w:p>
      <w:pPr>
        <w:spacing w:before="51" w:after="0" w:line="251" w:lineRule="auto"/>
        <w:ind w:left="114" w:right="4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  <w:b/>
          <w:bCs/>
        </w:rPr>
        <w:t>affichage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98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calculs,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97.16pt;height:212.265pt;mso-position-horizontal-relative:char;mso-position-vertical-relative:line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9" w:after="0" w:line="240" w:lineRule="auto"/>
        <w:ind w:left="286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4.19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114" w:right="3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Supp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ession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surfaces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aquatiques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polluées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cadre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dons,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supprimer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aquatiques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polluées.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’outil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sélectionner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quelles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polluées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colonne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d’identifier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69.286982pt;height:172.32pt;mso-position-horizontal-relative:char;mso-position-vertical-relative:line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2008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4.20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Supprimer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aquatiques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polluées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d’aléa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calculée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combinant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d’analyse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Intersection,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tampon,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Union,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Extent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(emprise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phique).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n’y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aura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où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n’y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intéressant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supprimer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concernant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l’aléa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n’intersectent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nérabilité.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Finalement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obtenons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fiché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96" w:after="0" w:line="240" w:lineRule="auto"/>
        <w:ind w:left="9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69.299509pt;height:193.44pt;mso-position-horizontal-relative:char;mso-position-vertical-relative:line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189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4.21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4.3.4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chitectu</w:t>
      </w:r>
      <w:r>
        <w:rPr>
          <w:rFonts w:ascii="Times New Roman" w:hAnsi="Times New Roman" w:cs="Times New Roman" w:eastAsia="Times New Roman"/>
          <w:sz w:val="28"/>
          <w:szCs w:val="28"/>
          <w:spacing w:val="-5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ormatique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logiciel</w:t>
      </w:r>
      <w:r>
        <w:rPr>
          <w:rFonts w:ascii="Times New Roman" w:hAnsi="Times New Roman" w:cs="Times New Roman" w:eastAsia="Times New Roman"/>
          <w:sz w:val="28"/>
          <w:szCs w:val="28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ou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  <w:b/>
          <w:bCs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ert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1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4.3.5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Implémentation</w:t>
      </w:r>
      <w:r>
        <w:rPr>
          <w:rFonts w:ascii="Times New Roman" w:hAnsi="Times New Roman" w:cs="Times New Roman" w:eastAsia="Times New Roman"/>
          <w:sz w:val="28"/>
          <w:szCs w:val="28"/>
          <w:spacing w:val="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lu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logiciel</w:t>
      </w:r>
      <w:r>
        <w:rPr>
          <w:rFonts w:ascii="Times New Roman" w:hAnsi="Times New Roman" w:cs="Times New Roman" w:eastAsia="Times New Roman"/>
          <w:sz w:val="28"/>
          <w:szCs w:val="28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ou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2"/>
          <w:b/>
          <w:bCs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ert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Conclusion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transmission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ludisme.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pré-traitements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permettent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préparer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disposer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territoire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modifications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apportées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chaîne...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1987405156" w:footer="519" w:top="1020" w:bottom="700" w:left="1600" w:right="1020"/>
          <w:pgSz w:w="11920" w:h="1684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1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Chapit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5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Résultats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5.1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Les</w:t>
      </w:r>
      <w:r>
        <w:rPr>
          <w:rFonts w:ascii="Times New Roman" w:hAnsi="Times New Roman" w:cs="Times New Roman" w:eastAsia="Times New Roman"/>
          <w:sz w:val="34"/>
          <w:szCs w:val="34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chaînes</w:t>
      </w:r>
      <w:r>
        <w:rPr>
          <w:rFonts w:ascii="Times New Roman" w:hAnsi="Times New Roman" w:cs="Times New Roman" w:eastAsia="Times New Roman"/>
          <w:sz w:val="34"/>
          <w:szCs w:val="34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34"/>
          <w:szCs w:val="34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traitements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4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5.2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Discussion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4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>5.3</w:t>
      </w:r>
      <w:r>
        <w:rPr>
          <w:rFonts w:ascii="Times New Roman" w:hAnsi="Times New Roman" w:cs="Times New Roman" w:eastAsia="Times New Roman"/>
          <w:sz w:val="34"/>
          <w:szCs w:val="34"/>
          <w:spacing w:val="-8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4"/>
          <w:szCs w:val="34"/>
          <w:spacing w:val="-7"/>
          <w:w w:val="101"/>
          <w:b/>
          <w:bCs/>
        </w:rPr>
        <w:t>P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erspect</w:t>
      </w:r>
      <w:r>
        <w:rPr>
          <w:rFonts w:ascii="Times New Roman" w:hAnsi="Times New Roman" w:cs="Times New Roman" w:eastAsia="Times New Roman"/>
          <w:sz w:val="34"/>
          <w:szCs w:val="34"/>
          <w:spacing w:val="-3"/>
          <w:w w:val="101"/>
          <w:b/>
          <w:bCs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spacing w:val="-3"/>
          <w:w w:val="101"/>
          <w:b/>
          <w:bCs/>
        </w:rPr>
        <w:t>v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1"/>
          <w:b/>
          <w:bCs/>
        </w:rPr>
        <w:t>es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jc w:val="left"/>
        <w:spacing w:after="0"/>
        <w:sectPr>
          <w:pgMar w:header="1987405156" w:footer="519" w:top="1560" w:bottom="700" w:left="1020" w:right="1680"/>
          <w:pgSz w:w="11920" w:h="1684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0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Chapit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6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Conclusion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jc w:val="left"/>
        <w:spacing w:after="0"/>
        <w:sectPr>
          <w:pgMar w:header="1987405156" w:footer="519" w:top="1560" w:bottom="700" w:left="1600" w:right="1680"/>
          <w:pgSz w:w="11920" w:h="1684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1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Chapit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7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Glossai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49"/>
          <w:szCs w:val="49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définitions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14" w:right="40" w:firstLine="35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SGBD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Quickbird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SRID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SRID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identifie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açon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références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SRID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32360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...)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diagrammes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anophèle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1987405156" w:footer="519" w:top="1560" w:bottom="700" w:left="1020" w:right="1600"/>
          <w:pgSz w:w="11920" w:h="16840"/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0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Chapit</w:t>
      </w:r>
      <w:r>
        <w:rPr>
          <w:rFonts w:ascii="Times New Roman" w:hAnsi="Times New Roman" w:cs="Times New Roman" w:eastAsia="Times New Roman"/>
          <w:sz w:val="49"/>
          <w:szCs w:val="49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spacing w:val="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8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Annexes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8.0.1</w:t>
      </w:r>
      <w:r>
        <w:rPr>
          <w:rFonts w:ascii="Times New Roman" w:hAnsi="Times New Roman" w:cs="Times New Roman" w:eastAsia="Times New Roman"/>
          <w:sz w:val="28"/>
          <w:szCs w:val="2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Les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traitements</w:t>
      </w:r>
      <w:r>
        <w:rPr>
          <w:rFonts w:ascii="Times New Roman" w:hAnsi="Times New Roman" w:cs="Times New Roman" w:eastAsia="Times New Roman"/>
          <w:sz w:val="28"/>
          <w:szCs w:val="28"/>
          <w:spacing w:val="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2"/>
          <w:b/>
          <w:bCs/>
        </w:rPr>
        <w:t>effectués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outils.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xpliqué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détail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visés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cinq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(4.7)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pré-traitements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hiers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hiers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post-traitements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2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Pré-traitements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  <w:b/>
          <w:bCs/>
        </w:rPr>
        <w:t>Modification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98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coordonnées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’utilisateur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choisir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ind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viduellement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(ici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7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gétation,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Bâtiments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Eau)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besoins.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d’homogénéiser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coordonnées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Ceci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lors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(shape),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commande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shp2pgsql.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2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géoréférencés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2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temporai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2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coordonnées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513pt;width:453.543pt;height:.1pt;mso-position-horizontal-relative:page;mso-position-vertical-relative:paragraph;z-index:-3356" coordorigin="1701,31" coordsize="9071,2">
            <v:shape style="position:absolute;left:1701;top:31;width:9071;height:2" coordorigin="1701,31" coordsize="9071,0" path="m1701,31l10772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shp2pgsql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357132pt;width:453.543pt;height:.1pt;mso-position-horizontal-relative:page;mso-position-vertical-relative:paragraph;z-index:-3355" coordorigin="1701,47" coordsize="9071,2">
            <v:shape style="position:absolute;left:1701;top:47;width:9071;height:2" coordorigin="1701,47" coordsize="9071,0" path="m1701,47l10772,47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85.039001pt;margin-top:17.832132pt;width:453.543pt;height:.1pt;mso-position-horizontal-relative:page;mso-position-vertical-relative:paragraph;z-index:-3354" coordorigin="1701,357" coordsize="9071,2">
            <v:shape style="position:absolute;left:1701;top:357;width:9071;height:2" coordorigin="1701,357" coordsize="9071,0" path="m1701,357l10772,35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shp2pgsql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nomGeom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SRID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.shp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-&gt;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modification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projection,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c’est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l’option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SRID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commande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"shp2pgsql"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coordonnées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ou,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s’il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xiste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déjà,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modifie.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l’intérieur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traitements,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définie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seule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fois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lors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ectorielles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insérées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auront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coordonnées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arantir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l’homogénéité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l’ensemble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560" w:bottom="700" w:left="1600" w:right="1020"/>
          <w:pgSz w:w="11920" w:h="16840"/>
        </w:sectPr>
      </w:pPr>
      <w:rPr/>
    </w:p>
    <w:p>
      <w:pPr>
        <w:spacing w:before="51" w:after="0" w:line="240" w:lineRule="auto"/>
        <w:ind w:left="114" w:right="541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rans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ormation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ormat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6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insérer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7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shp2pgsql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intégré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PostGIS.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’option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-d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indique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supprimer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xiste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déjà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recréer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arantir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correctement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’option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-g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choisir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colonne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(créée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automatiquement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toute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insérée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PostGIS)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acilitera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suite.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’option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été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détaillée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ci-dessus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choisir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coordonnées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donnée.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’option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"nomtable"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correspondant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d’entrée.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paramètre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"fichie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.sql"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indique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l’emplacement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".sql"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sera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insérer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géoréférencés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251" w:right="648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1.525129pt;width:453.543pt;height:.1pt;mso-position-horizontal-relative:page;mso-position-vertical-relative:paragraph;z-index:-3353" coordorigin="1134,31" coordsize="9071,2">
            <v:shape style="position:absolute;left:1134;top:31;width:9071;height:2" coordorigin="1134,31" coordsize="9071,0" path="m1134,31l10205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shp2pgsql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2.356116pt;width:453.543pt;height:.1pt;mso-position-horizontal-relative:page;mso-position-vertical-relative:paragraph;z-index:-3352" coordorigin="1134,47" coordsize="9071,2">
            <v:shape style="position:absolute;left:1134;top:47;width:9071;height:2" coordorigin="1134,47" coordsize="9071,0" path="m1134,47l10205,47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56.693001pt;margin-top:17.832115pt;width:453.543pt;height:.1pt;mso-position-horizontal-relative:page;mso-position-vertical-relative:paragraph;z-index:-3351" coordorigin="1134,357" coordsize="9071,2">
            <v:shape style="position:absolute;left:1134;top:357;width:9071;height:2" coordorigin="1134,357" coordsize="9071,0" path="m1134,357l10205,35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shp2pgsql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nomGeom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SRID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.shp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-&gt;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1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"ogr2ogr"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bibliothèque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notam-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ersions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d’autres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".sql".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xiste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yens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méthode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maintenance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"postgres"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Attention,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n’est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encore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(géographiques).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28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1.52513pt;width:453.543pt;height:.1pt;mso-position-horizontal-relative:page;mso-position-vertical-relative:paragraph;z-index:-3350" coordorigin="1134,31" coordsize="9071,2">
            <v:shape style="position:absolute;left:1134;top:31;width:9071;height:2" coordorigin="1134,31" coordsize="9071,0" path="m1134,31l10205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2.206128pt;width:453.543pt;height:.1pt;mso-position-horizontal-relative:page;mso-position-vertical-relative:paragraph;z-index:-3349" coordorigin="1134,44" coordsize="9071,2">
            <v:shape style="position:absolute;left:1134;top:44;width:9071;height:2" coordorigin="1134,44" coordsize="9071,0" path="m1134,44l10205,44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56.693001pt;margin-top:17.682127pt;width:453.543pt;height:.1pt;mso-position-horizontal-relative:page;mso-position-vertical-relative:paragraph;z-index:-3348" coordorigin="1134,354" coordsize="9071,2">
            <v:shape style="position:absolute;left:1134;top:354;width:9071;height:2" coordorigin="1134,354" coordsize="9071,0" path="m1134,354l10205,354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2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Initialisation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onctionnalités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d’inclure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rendre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postgis.sql,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spatial_ref_sys.sql,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rtpostgis.sql.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702" w:right="40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postgis.sql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géogra-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phiques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associées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702" w:right="39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spatial_ref_sys.sql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spatial_ref_sys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contient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viron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référence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détails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702" w:right="40" w:firstLine="-2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rtpostgis.sql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qu’elle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5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5108pt;width:453.543pt;height:.1pt;mso-position-horizontal-relative:page;mso-position-vertical-relative:paragraph;z-index:-3347" coordorigin="1701,31" coordsize="9071,2">
            <v:shape style="position:absolute;left:1701;top:31;width:9071;height:2" coordorigin="1701,31" coordsize="9071,0" path="m1701,31l10772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4: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Initialisation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206105pt;width:453.543pt;height:.1pt;mso-position-horizontal-relative:page;mso-position-vertical-relative:paragraph;z-index:-3346" coordorigin="1701,44" coordsize="9071,2">
            <v:shape style="position:absolute;left:1701;top:44;width:9071;height:2" coordorigin="1701,44" coordsize="9071,0" path="m1701,44l10772,44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85.039001pt;margin-top:17.682106pt;width:453.543pt;height:.1pt;mso-position-horizontal-relative:page;mso-position-vertical-relative:paragraph;z-index:-3345" coordorigin="1701,354" coordsize="9071,2">
            <v:shape style="position:absolute;left:1701;top:354;width:9071;height:2" coordorigin="1701,354" coordsize="9071,0" path="m1701,354l10772,354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psql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nomBase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postgis.sql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(pareil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spatial_ref_sys.sql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rtpostgis.sql)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2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raitements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statistiques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surface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totale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totale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calculée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ST_AREA(geom_couche).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totale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gis-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trement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colonne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’unité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automatiquement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l’unité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système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coordonnées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obtient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acilement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totale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requête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SQL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classique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(select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SUM...).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5124pt;width:453.543pt;height:.1pt;mso-position-horizontal-relative:page;mso-position-vertical-relative:paragraph;z-index:-3344" coordorigin="1701,31" coordsize="9071,2">
            <v:shape style="position:absolute;left:1701;top:31;width:9071;height:2" coordorigin="1701,31" coordsize="9071,0" path="m1701,31l10772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5: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206121pt;width:453.543pt;height:.1pt;mso-position-horizontal-relative:page;mso-position-vertical-relative:paragraph;z-index:-3343" coordorigin="1701,44" coordsize="9071,2">
            <v:shape style="position:absolute;left:1701;top:44;width:9071;height:2" coordorigin="1701,44" coordsize="9071,0" path="m1701,44l10772,44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85.039001pt;margin-top:17.682121pt;width:453.543pt;height:.1pt;mso-position-horizontal-relative:page;mso-position-vertical-relative:paragraph;z-index:-3342" coordorigin="1701,354" coordsize="9071,2">
            <v:shape style="position:absolute;left:1701;top:354;width:9071;height:2" coordorigin="1701,354" coordsize="9071,0" path="m1701,354l10772,354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ST_AREA(geom_table)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somme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2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pixel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risque,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habitations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généralement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habitations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seul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étage.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Ainsi,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totale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bâtiments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totale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ville,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superficie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qu’occupe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théorie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seul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01" w:right="5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emple,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15.000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superficie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totale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300.000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m2,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fectuons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300.000/15.000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m2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théorie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mètres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carrés.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déterminer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théorique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d’essai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utilisées,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lors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lancement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133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249394,70358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mètres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carrés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habitant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17,646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mètres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carrés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*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Aucune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particulière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n’est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statistique,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raitements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ecteur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Insertion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l’insertion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eur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localhost),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lequel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installé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général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5432),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l’utilisateur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propriétaire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laquelle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insérées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enfin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380" w:bottom="700" w:left="1600" w:right="1020"/>
          <w:pgSz w:w="11920" w:h="16840"/>
        </w:sectPr>
      </w:pPr>
      <w:rPr/>
    </w:p>
    <w:p>
      <w:pPr>
        <w:spacing w:before="51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".sql"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comporte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9" w:lineRule="auto"/>
        <w:ind w:left="465" w:right="369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.sql(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SGBD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8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1.524139pt;width:453.543pt;height:.1pt;mso-position-horizontal-relative:page;mso-position-vertical-relative:paragraph;z-index:-3341" coordorigin="1134,30" coordsize="9071,2">
            <v:shape style="position:absolute;left:1134;top:30;width:9071;height:2" coordorigin="1134,30" coordsize="9071,0" path="m1134,30l10205,30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6: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2.357103pt;width:453.543pt;height:.1pt;mso-position-horizontal-relative:page;mso-position-vertical-relative:paragraph;z-index:-3340" coordorigin="1134,47" coordsize="9071,2">
            <v:shape style="position:absolute;left:1134;top:47;width:9071;height:2" coordorigin="1134,47" coordsize="9071,0" path="m1134,47l10205,47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56.693001pt;margin-top:17.833103pt;width:453.543pt;height:.1pt;mso-position-horizontal-relative:page;mso-position-vertical-relative:paragraph;z-index:-3339" coordorigin="1134,357" coordsize="9071,2">
            <v:shape style="position:absolute;left:1134;top:357;width:9071;height:2" coordorigin="1134,357" coordsize="9071,0" path="m1134,357l10205,35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psql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-h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eur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Utilisateur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-d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nomBase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2" w:after="0" w:line="240" w:lineRule="auto"/>
        <w:ind w:left="114" w:right="8452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Buffer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déterminer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l’aléa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lié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risque,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(zones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tampons)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tionnalité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"ST_Bu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fer".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informations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obtenues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stockées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14" w:right="4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l’intérieur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temps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noter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qu’il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utiliser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colonne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laquelle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eut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9" w:lineRule="auto"/>
        <w:ind w:left="465" w:right="3492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8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1.52511pt;width:453.543pt;height:.1pt;mso-position-horizontal-relative:page;mso-position-vertical-relative:paragraph;z-index:-3338" coordorigin="1134,31" coordsize="9071,2">
            <v:shape style="position:absolute;left:1134;top:31;width:9071;height:2" coordorigin="1134,31" coordsize="9071,0" path="m1134,31l10205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7: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400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mètres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0" w:after="0" w:line="251" w:lineRule="auto"/>
        <w:ind w:left="465" w:right="156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2.206138pt;width:453.543pt;height:.1pt;mso-position-horizontal-relative:page;mso-position-vertical-relative:paragraph;z-index:-3337" coordorigin="1134,44" coordsize="9071,2">
            <v:shape style="position:absolute;left:1134;top:44;width:9071;height:2" coordorigin="1134,44" coordsize="9071,0" path="m1134,44l10205,44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56.693001pt;margin-top:32.128139pt;width:453.543pt;height:.1pt;mso-position-horizontal-relative:page;mso-position-vertical-relative:paragraph;z-index:-3336" coordorigin="1134,643" coordsize="9071,2">
            <v:shape style="position:absolute;left:1134;top:643;width:9071;height:2" coordorigin="1134,643" coordsize="9071,0" path="m1134,643l10205,643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400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mètres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autour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fer_eaux400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gid,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st_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99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fer(geom_eaux,400)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eaux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1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tampons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autour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d’eau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géométries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l’intérieur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seule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métries.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disposer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99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fer_eaux400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"ST_UNION"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Postgis.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stocké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9" w:lineRule="auto"/>
        <w:ind w:left="465" w:right="3492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8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1.525127pt;width:453.543pt;height:.1pt;mso-position-horizontal-relative:page;mso-position-vertical-relative:paragraph;z-index:-3335" coordorigin="1134,31" coordsize="9071,2">
            <v:shape style="position:absolute;left:1134;top:31;width:9071;height:2" coordorigin="1134,31" coordsize="9071,0" path="m1134,31l10205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8: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2.357129pt;width:453.543pt;height:.1pt;mso-position-horizontal-relative:page;mso-position-vertical-relative:paragraph;z-index:-3334" coordorigin="1134,47" coordsize="9071,2">
            <v:shape style="position:absolute;left:1134;top:47;width:9071;height:2" coordorigin="1134,47" coordsize="9071,0" path="m1134,47l10205,47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56.693001pt;margin-top:17.832129pt;width:453.543pt;height:.1pt;mso-position-horizontal-relative:page;mso-position-vertical-relative:paragraph;z-index:-3333" coordorigin="1134,357" coordsize="9071,2">
            <v:shape style="position:absolute;left:1134;top:357;width:9071;height:2" coordorigin="1134,357" coordsize="9071,0" path="m1134,357l10205,35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tableNom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st_union(st_geom)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2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Intersection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création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tampons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logiquement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situant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xtérieur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d’étude.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d’information,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seulement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ralentir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roulement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chaîne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traitements,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l’enl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utilisant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"ST_INTERSECTION".</w:t>
      </w:r>
      <w:r>
        <w:rPr>
          <w:rFonts w:ascii="Times New Roman" w:hAnsi="Times New Roman" w:cs="Times New Roman" w:eastAsia="Times New Roman"/>
          <w:sz w:val="24"/>
          <w:szCs w:val="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créons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intersection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51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"l’emprise"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auto"/>
        <w:ind w:left="452" w:right="350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5148pt;width:453.543pt;height:.1pt;mso-position-horizontal-relative:page;mso-position-vertical-relative:paragraph;z-index:-3332" coordorigin="1701,31" coordsize="9071,2">
            <v:shape style="position:absolute;left:1701;top:31;width:9071;height:2" coordorigin="1701,31" coordsize="9071,0" path="m1701,31l10772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9: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Intersection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51" w:lineRule="auto"/>
        <w:ind w:left="452" w:right="654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356135pt;width:453.543pt;height:.1pt;mso-position-horizontal-relative:page;mso-position-vertical-relative:paragraph;z-index:-3331" coordorigin="1701,47" coordsize="9071,2">
            <v:shape style="position:absolute;left:1701;top:47;width:9071;height:2" coordorigin="1701,47" coordsize="9071,0" path="m1701,47l10772,47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85.039001pt;margin-top:31.417135pt;width:453.543pt;height:.1pt;mso-position-horizontal-relative:page;mso-position-vertical-relative:paragraph;z-index:-3330" coordorigin="1701,628" coordsize="9071,2">
            <v:shape style="position:absolute;left:1701;top:628;width:9071;height:2" coordorigin="1701,628" coordsize="9071,0" path="m1701,628l10772,628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raster4001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st_intersection(st_geom,st_e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elope)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table1,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xtend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2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Diffé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ence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couches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géométriques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férence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géométries.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"ST_SymDi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ference".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auto"/>
        <w:ind w:left="452" w:right="350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5128pt;width:453.543pt;height:.1pt;mso-position-horizontal-relative:page;mso-position-vertical-relative:paragraph;z-index:-3329" coordorigin="1701,31" coordsize="9071,2">
            <v:shape style="position:absolute;left:1701;top:31;width:9071;height:2" coordorigin="1701,31" coordsize="9071,0" path="m1701,31l10772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10: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férence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357115pt;width:453.543pt;height:.1pt;mso-position-horizontal-relative:page;mso-position-vertical-relative:paragraph;z-index:-3328" coordorigin="1701,47" coordsize="9071,2">
            <v:shape style="position:absolute;left:1701;top:47;width:9071;height:2" coordorigin="1701,47" coordsize="9071,0" path="m1701,47l10772,47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85.039001pt;margin-top:17.832115pt;width:453.543pt;height:.1pt;mso-position-horizontal-relative:page;mso-position-vertical-relative:paragraph;z-index:-3327" coordorigin="1701,357" coordsize="9071,2">
            <v:shape style="position:absolute;left:1701;top:357;width:9071;height:2" coordorigin="1701,357" coordsize="9071,0" path="m1701,357l10772,35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ST_SymDi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99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ference(a.st_geom,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99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.st_geom)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table1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table2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2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raitements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Rastérisation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d’un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traiter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"batiments"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Ceci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utilisant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commande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"select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ST_ASRaster"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colonne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trique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colonne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"raster".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eloppement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actuel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indispensable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colonne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s’appelle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"rast",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sinon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fonctionnalités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gdal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emple)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n’arr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l’information.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réutilisée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aura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calculée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6" w:lineRule="auto"/>
        <w:ind w:left="452" w:right="370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.sql(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SGBD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58" w:lineRule="auto"/>
        <w:ind w:left="452" w:right="1416" w:firstLine="-1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5129pt;width:453.543pt;height:.1pt;mso-position-horizontal-relative:page;mso-position-vertical-relative:paragraph;z-index:-3326" coordorigin="1701,31" coordsize="9071,2">
            <v:shape style="position:absolute;left:1701;top:31;width:9071;height:2" coordorigin="1701,31" coordsize="9071,0" path="m1701,31l10772,31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85.039001pt;margin-top:16.971128pt;width:453.543pt;height:.1pt;mso-position-horizontal-relative:page;mso-position-vertical-relative:paragraph;z-index:-3325" coordorigin="1701,339" coordsize="9071,2">
            <v:shape style="position:absolute;left:1701;top:339;width:9071;height:2" coordorigin="1701,339" coordsize="9071,0" path="m1701,339l10772,339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85.039001pt;margin-top:46.892128pt;width:453.543pt;height:.1pt;mso-position-horizontal-relative:page;mso-position-vertical-relative:paragraph;z-index:-3324" coordorigin="1701,938" coordsize="9071,2">
            <v:shape style="position:absolute;left:1701;top:938;width:9071;height:2" coordorigin="1701,938" coordsize="9071,0" path="m1701,938l10772,938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11: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ransformation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batiments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bati_raster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ST_asraster(geom_batiments,taillePi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el,-taillePi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el)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batiments")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8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alement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sous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"raster"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"rasterize".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néanmoins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démontré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beaucoup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rapide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traitement.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Emprise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délimiter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d’autres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d’étude,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connaître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l’étendu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zone.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"ST_ENVELOPE"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ef-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sortie,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obtenons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(sous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rectangle)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l’emprise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intersecter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600" w:right="1020"/>
          <w:pgSz w:w="11920" w:h="16840"/>
        </w:sectPr>
      </w:pPr>
      <w:rPr/>
    </w:p>
    <w:p>
      <w:pPr>
        <w:spacing w:before="51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géométrie.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465" w:right="3784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JDBC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BDS(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8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1.525102pt;width:453.543pt;height:.1pt;mso-position-horizontal-relative:page;mso-position-vertical-relative:paragraph;z-index:-3323" coordorigin="1134,31" coordsize="9071,2">
            <v:shape style="position:absolute;left:1134;top:31;width:9071;height:2" coordorigin="1134,31" coordsize="9071,0" path="m1134,31l10205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12: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transformation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géométrique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2.356149pt;width:453.543pt;height:.1pt;mso-position-horizontal-relative:page;mso-position-vertical-relative:paragraph;z-index:-3322" coordorigin="1134,47" coordsize="9071,2">
            <v:shape style="position:absolute;left:1134;top:47;width:9071;height:2" coordorigin="1134,47" coordsize="9071,0" path="m1134,47l10205,47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56.693001pt;margin-top:17.832150pt;width:453.543pt;height:.1pt;mso-position-horizontal-relative:page;mso-position-vertical-relative:paragraph;z-index:-3321" coordorigin="1134,357" coordsize="9071,2">
            <v:shape style="position:absolute;left:1134;top:357;width:9071;height:2" coordorigin="1134,357" coordsize="9071,0" path="m1134,357l10205,35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xtend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st_e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elope(rast)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densite_batiment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gement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14" w:right="40" w:firstLine="35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stockée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utilisons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"readG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AL"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gdal"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PostgresSQL,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PostGIS,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gdal,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RPostgreSQL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BDS(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ecteur)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(raster)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60" w:lineRule="auto"/>
        <w:ind w:left="465" w:right="345" w:firstLine="-1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1.525135pt;width:453.543pt;height:.1pt;mso-position-horizontal-relative:page;mso-position-vertical-relative:paragraph;z-index:-3320" coordorigin="1134,31" coordsize="9071,2">
            <v:shape style="position:absolute;left:1134;top:31;width:9071;height:2" coordorigin="1134,31" coordsize="9071,0" path="m1134,31l10205,31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56.693001pt;margin-top:17.132135pt;width:453.543pt;height:.1pt;mso-position-horizontal-relative:page;mso-position-vertical-relative:paragraph;z-index:-3319" coordorigin="1134,343" coordsize="9071,2">
            <v:shape style="position:absolute;left:1134;top:343;width:9071;height:2" coordorigin="1134,343" coordsize="9071,0" path="m1134,343l10205,343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56.693001pt;margin-top:47.054134pt;width:453.543pt;height:.1pt;mso-position-horizontal-relative:page;mso-position-vertical-relative:paragraph;z-index:-3318" coordorigin="1134,941" coordsize="9071,2">
            <v:shape style="position:absolute;left:1134;top:941;width:9071;height:2" coordorigin="1134,941" coordsize="9071,0" path="m1134,941l10205,94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13: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layers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readG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AL("PG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:host="hote"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user="username"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dbname="nomBase"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ord="mot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passe"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port="port"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table=coucheRaster"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1" w:after="0" w:line="251" w:lineRule="auto"/>
        <w:ind w:left="114" w:right="40" w:firstLine="35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être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ectoriel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nalité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"readOGR"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même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114" w:right="4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Illustration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"batiments"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5.2475pt;height:175.7475pt;mso-position-horizontal-relative:char;mso-position-vertical-relative:line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29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8.1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rans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ormation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population,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(pour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lequel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aux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ef-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fectués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correspondra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logiciel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"raster"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fectuer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genre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d’opération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grâce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commande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"raster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oPoints".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51" w:after="0" w:line="258" w:lineRule="auto"/>
        <w:ind w:left="452" w:right="445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RCalle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gdal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Fichier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513pt;width:453.543pt;height:.1pt;mso-position-horizontal-relative:page;mso-position-vertical-relative:paragraph;z-index:-3317" coordorigin="1701,31" coordsize="9071,2">
            <v:shape style="position:absolute;left:1701;top:31;width:9071;height:2" coordorigin="1701,31" coordsize="9071,0" path="m1701,31l10772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14: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ransformation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356117pt;width:453.543pt;height:.1pt;mso-position-horizontal-relative:page;mso-position-vertical-relative:paragraph;z-index:-3316" coordorigin="1701,47" coordsize="9071,2">
            <v:shape style="position:absolute;left:1701;top:47;width:9071;height:2" coordorigin="1701,47" coordsize="9071,0" path="m1701,47l10772,47e" filled="f" stroked="t" strokeweight=".797pt" strokecolor="#000000">
              <v:path arrowok="t"/>
            </v:shape>
          </v:group>
          <w10:wrap type="none"/>
        </w:pict>
      </w:r>
      <w:r>
        <w:rPr/>
        <w:pict>
          <v:group style="position:absolute;margin-left:85.039001pt;margin-top:17.832117pt;width:453.543pt;height:.1pt;mso-position-horizontal-relative:page;mso-position-vertical-relative:paragraph;z-index:-3315" coordorigin="1701,357" coordsize="9071,2">
            <v:shape style="position:absolute;left:1701;top:357;width:9071;height:2" coordorigin="1701,357" coordsize="9071,0" path="m1701,357l10772,35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oPoints(raste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,fun=function(x)x&gt;0,spatial=T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UE)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1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’opération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nécessite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d’abord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depuis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spatiale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dans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cas).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"fun=function(x)x&gt;0"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prendre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compte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"vides".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Illustration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"batiments"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gée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PostgreSQL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2.75pt;height:239.25pt;mso-position-horizontal-relative:char;mso-position-vertical-relative:line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9" w:after="0" w:line="240" w:lineRule="auto"/>
        <w:ind w:left="263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8.2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Calcul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"spatstat"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opérations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férentes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D’abord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compatible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spatstat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(point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pattern)".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commande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"densit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.ppp".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spatstat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(points)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(points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pattern,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236" w:right="558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4123pt;width:453.543pt;height:.1pt;mso-position-horizontal-relative:page;mso-position-vertical-relative:paragraph;z-index:-3314" coordorigin="1701,30" coordsize="9071,2">
            <v:shape style="position:absolute;left:1701;top:30;width:9071;height:2" coordorigin="1701,30" coordsize="9071,0" path="m1701,30l10772,30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15: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357125pt;width:453.543pt;height:.1pt;mso-position-horizontal-relative:page;mso-position-vertical-relative:paragraph;z-index:-3313" coordorigin="1701,47" coordsize="9071,2">
            <v:shape style="position:absolute;left:1701;top:47;width:9071;height:2" coordorigin="1701,47" coordsize="9071,0" path="m1701,47l10772,4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as(points,ppp)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6.832127pt;width:453.543pt;height:.1pt;mso-position-horizontal-relative:page;mso-position-vertical-relative:paragraph;z-index:-3312" coordorigin="1701,337" coordsize="9071,2">
            <v:shape style="position:absolute;left:1701;top:337;width:9071;height:2" coordorigin="1701,337" coordsize="9071,0" path="m1701,337l10772,33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dsty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densit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99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.ppp(pts,eps=taillePi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el,taillePi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99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,adjust=taillePi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1987405156" w:footer="519" w:top="1080" w:bottom="700" w:left="1600" w:right="1020"/>
          <w:pgSz w:w="11920" w:h="16840"/>
        </w:sectPr>
      </w:pPr>
      <w:rPr/>
    </w:p>
    <w:p>
      <w:pPr>
        <w:spacing w:before="51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gument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"eps"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7"/>
        </w:rPr>
        <w:t>définir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sortie.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n’ajoute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gument,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automatiquement</w:t>
      </w:r>
      <w:r>
        <w:rPr>
          <w:rFonts w:ascii="Times New Roman" w:hAnsi="Times New Roman" w:cs="Times New Roman" w:eastAsia="Times New Roman"/>
          <w:sz w:val="24"/>
          <w:szCs w:val="2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sortie.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d’indiquer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calculée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obtenir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souhaité.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"adjust"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l’utilisateur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déterminer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"lissage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sortie".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fonctionnalité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"densit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.ppp"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nombre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possibilité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régler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paramètre.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essais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montré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d’utiliser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gument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"adjust"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possibilités.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gument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multiplier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"sigma"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automatiquement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aleu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eau,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uer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gument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taille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calculée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Illustration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guments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utilisés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4.763136pt;height:129.12pt;mso-position-horizontal-relative:char;mso-position-vertical-relative:line" type="#_x0000_t75">
            <v:imagedata r:id="rId4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20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8.3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paramètres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Rastériser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oir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xporter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représentant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(la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"ppp")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tout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d’abord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"SpatialGrid-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DataFrame".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suite,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acilement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transformer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l’aide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"raster(...)".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spatstat,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(densité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(raster)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28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1.525127pt;width:453.543pt;height:.1pt;mso-position-horizontal-relative:page;mso-position-vertical-relative:paragraph;z-index:-3311" coordorigin="1134,31" coordsize="9071,2">
            <v:shape style="position:absolute;left:1134;top:31;width:9071;height:2" coordorigin="1134,31" coordsize="9071,0" path="m1134,31l10205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16: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ransforamtion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2.356129pt;width:453.543pt;height:.1pt;mso-position-horizontal-relative:page;mso-position-vertical-relative:paragraph;z-index:-3310" coordorigin="1134,47" coordsize="9071,2">
            <v:shape style="position:absolute;left:1134;top:47;width:9071;height:2" coordorigin="1134,47" coordsize="9071,0" path="m1134,47l10205,4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as(densitePoints,"SpatialGridDataFrame")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6.693001pt;margin-top:16.38413pt;width:453.543pt;height:.1pt;mso-position-horizontal-relative:page;mso-position-vertical-relative:paragraph;z-index:-3309" coordorigin="1134,328" coordsize="9071,2">
            <v:shape style="position:absolute;left:1134;top:328;width:9071;height:2" coordorigin="1134,328" coordsize="9071,0" path="m1134,328l10205,328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raster(ab)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2" w:after="0" w:line="240" w:lineRule="auto"/>
        <w:ind w:left="76" w:right="5455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  <w:b/>
          <w:bCs/>
        </w:rPr>
        <w:t>Reclassification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98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couche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  <w:b/>
          <w:bCs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114" w:right="40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Chaque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créé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contient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aleur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calculée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Afin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d’optimiser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nécessaire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reclassification</w:t>
      </w:r>
      <w:r>
        <w:rPr>
          <w:rFonts w:ascii="Times New Roman" w:hAnsi="Times New Roman" w:cs="Times New Roman" w:eastAsia="Times New Roman"/>
          <w:sz w:val="24"/>
          <w:szCs w:val="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l’image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allons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classifier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l’image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catégories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auront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aleur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0.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autres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seront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groupés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é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1" w:after="0" w:line="240" w:lineRule="auto"/>
        <w:ind w:left="46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(raster)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1987405156" w:footer="519" w:top="1080" w:bottom="700" w:left="1020" w:right="1600"/>
          <w:pgSz w:w="11920" w:h="16840"/>
        </w:sectPr>
      </w:pPr>
      <w:rPr/>
    </w:p>
    <w:p>
      <w:pPr>
        <w:spacing w:before="51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(raster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reclassifié)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36" w:right="434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5122pt;width:453.543pt;height:.1pt;mso-position-horizontal-relative:page;mso-position-vertical-relative:paragraph;z-index:-3308" coordorigin="1701,31" coordsize="9071,2">
            <v:shape style="position:absolute;left:1701;top:31;width:9071;height:2" coordorigin="1701,31" coordsize="9071,0" path="m1701,31l10772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17: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ransformation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356108pt;width:453.543pt;height:.1pt;mso-position-horizontal-relative:page;mso-position-vertical-relative:paragraph;z-index:-3307" coordorigin="1701,47" coordsize="9071,2">
            <v:shape style="position:absolute;left:1701;top:47;width:9071;height:2" coordorigin="1701,47" coordsize="9071,0" path="m1701,47l10772,4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maxim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max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alue(ras)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51" w:lineRule="auto"/>
        <w:ind w:left="452" w:right="6324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minim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min</w:t>
      </w:r>
      <w:r>
        <w:rPr>
          <w:rFonts w:ascii="Times New Roman" w:hAnsi="Times New Roman" w:cs="Times New Roman" w:eastAsia="Times New Roman"/>
          <w:sz w:val="24"/>
          <w:szCs w:val="24"/>
          <w:spacing w:val="-27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alue(ras)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somme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maxim+minim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sixieme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&lt;-somme/6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tiers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&lt;-sixieme*2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c(minim-1,0,0,0.0001,</w: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sixieme,1,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sixieme,tiers,2,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tiers,maxim,3)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rclmat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matrix(m,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ncol=3,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byr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w=T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UE)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6.384113pt;width:453.543pt;height:.1pt;mso-position-horizontal-relative:page;mso-position-vertical-relative:paragraph;z-index:-3306" coordorigin="1701,328" coordsize="9071,2">
            <v:shape style="position:absolute;left:1701;top:328;width:9071;height:2" coordorigin="1701,328" coordsize="9071,0" path="m1701,328l10772,328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rc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reclass(ras,rclmat)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4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Illustration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résultats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après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reclassification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98.248075pt;height:152.640pt;mso-position-horizontal-relative:char;mso-position-vertical-relative:line" type="#_x0000_t75">
            <v:imagedata r:id="rId4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9" w:after="0" w:line="240" w:lineRule="auto"/>
        <w:ind w:left="227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8.4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8"/>
        </w:rPr>
        <w:t>Reclassification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d’une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image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ost-traitements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plusieurs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couches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couches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permet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d’obtenir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vulnérabilité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(=carte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densité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points)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carte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d’aléas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(=carte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fers).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tionnalité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à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"mosaic"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librairie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"raster".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452" w:right="51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Librairies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utilisées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entrée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sortie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9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1.525127pt;width:453.543pt;height:.1pt;mso-position-horizontal-relative:page;mso-position-vertical-relative:paragraph;z-index:-3305" coordorigin="1701,31" coordsize="9071,2">
            <v:shape style="position:absolute;left:1701;top:31;width:9071;height:2" coordorigin="1701,31" coordsize="9071,0" path="m1701,31l10772,31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Algorithme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18: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Combinaison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données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0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206125pt;width:453.543pt;height:.1pt;mso-position-horizontal-relative:page;mso-position-vertical-relative:paragraph;z-index:-3304" coordorigin="1701,44" coordsize="9071,2">
            <v:shape style="position:absolute;left:1701;top:44;width:9071;height:2" coordorigin="1701,44" coordsize="9071,0" path="m1701,44l10772,44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mosaic(raster1,raster2,fun=sum)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3" w:after="0" w:line="251" w:lineRule="auto"/>
        <w:ind w:left="101" w:right="53" w:firstLine="3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5.039001pt;margin-top:2.364122pt;width:453.543pt;height:.1pt;mso-position-horizontal-relative:page;mso-position-vertical-relative:paragraph;z-index:-3303" coordorigin="1701,47" coordsize="9071,2">
            <v:shape style="position:absolute;left:1701;top:47;width:9071;height:2" coordorigin="1701,47" coordsize="9071,0" path="m1701,47l10772,47e" filled="f" stroked="t" strokeweight=".79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spacing w:val="-2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’a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"fun"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cette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fonction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indique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méthode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laquelle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deux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combinés.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Nous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utilisons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méthode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"sum"</w:t>
      </w:r>
      <w:r>
        <w:rPr>
          <w:rFonts w:ascii="Times New Roman" w:hAnsi="Times New Roman" w:cs="Times New Roman" w:eastAsia="Times New Roman"/>
          <w:sz w:val="24"/>
          <w:szCs w:val="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(somme)</w:t>
      </w:r>
      <w:r>
        <w:rPr>
          <w:rFonts w:ascii="Times New Roman" w:hAnsi="Times New Roman" w:cs="Times New Roman" w:eastAsia="Times New Roman"/>
          <w:sz w:val="24"/>
          <w:szCs w:val="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donc</w:t>
      </w:r>
      <w:r>
        <w:rPr>
          <w:rFonts w:ascii="Times New Roman" w:hAnsi="Times New Roman" w:cs="Times New Roman" w:eastAsia="Times New Roman"/>
          <w:sz w:val="24"/>
          <w:szCs w:val="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calculer</w:t>
      </w:r>
      <w:r>
        <w:rPr>
          <w:rFonts w:ascii="Times New Roman" w:hAnsi="Times New Roman" w:cs="Times New Roman" w:eastAsia="Times New Roman"/>
          <w:sz w:val="24"/>
          <w:szCs w:val="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somme</w:t>
      </w:r>
      <w:r>
        <w:rPr>
          <w:rFonts w:ascii="Times New Roman" w:hAnsi="Times New Roman" w:cs="Times New Roman" w:eastAsia="Times New Roman"/>
          <w:sz w:val="24"/>
          <w:szCs w:val="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aleurs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els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raster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combinés.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1987405156" w:footer="519" w:top="1080" w:bottom="700" w:left="1600" w:right="1020"/>
          <w:pgSz w:w="11920" w:h="1684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2" w:lineRule="exact"/>
        <w:ind w:left="114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01"/>
          <w:b/>
          <w:bCs/>
        </w:rPr>
        <w:t>Bibliographie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48" w:right="40" w:firstLine="-234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reculer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6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spacing w:val="1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(2010).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Qu’est-ce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9"/>
        </w:rPr>
        <w:t>paludisme</w:t>
      </w:r>
      <w:r>
        <w:rPr>
          <w:rFonts w:ascii="Times New Roman" w:hAnsi="Times New Roman" w:cs="Times New Roman" w:eastAsia="Times New Roman"/>
          <w:sz w:val="24"/>
          <w:szCs w:val="24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Rapport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technique,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aire</w:t>
      </w:r>
      <w:r>
        <w:rPr>
          <w:rFonts w:ascii="Times New Roman" w:hAnsi="Times New Roman" w:cs="Times New Roman" w:eastAsia="Times New Roman"/>
          <w:sz w:val="24"/>
          <w:szCs w:val="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reculer</w:t>
      </w:r>
      <w:r>
        <w:rPr>
          <w:rFonts w:ascii="Times New Roman" w:hAnsi="Times New Roman" w:cs="Times New Roman" w:eastAsia="Times New Roman"/>
          <w:sz w:val="24"/>
          <w:szCs w:val="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paludisme,</w:t>
      </w:r>
      <w:r>
        <w:rPr>
          <w:rFonts w:ascii="Times New Roman" w:hAnsi="Times New Roman" w:cs="Times New Roman" w:eastAsia="Times New Roman"/>
          <w:sz w:val="24"/>
          <w:szCs w:val="2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anisation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mondiale</w:t>
      </w:r>
      <w:r>
        <w:rPr>
          <w:rFonts w:ascii="Times New Roman" w:hAnsi="Times New Roman" w:cs="Times New Roman" w:eastAsia="Times New Roman"/>
          <w:sz w:val="24"/>
          <w:szCs w:val="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Santé.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sectPr>
      <w:pgMar w:header="1987405156" w:footer="519" w:top="1560" w:bottom="700" w:left="1020" w:right="1600"/>
      <w:pgSz w:w="11920" w:h="16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9.148987pt;margin-top:804.917847pt;width:5.32349pt;height:13.955pt;mso-position-horizontal-relative:page;mso-position-vertical-relative:page;z-index:-3366" type="#_x0000_t202" filled="f" stroked="f">
          <v:textbox inset="0,0,0,0">
            <w:txbxContent>
              <w:p>
                <w:pPr>
                  <w:spacing w:before="0" w:after="0" w:line="255" w:lineRule="exact"/>
                  <w:ind w:left="20" w:right="-56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93001pt;margin-top:775.029846pt;width:328.562794pt;height:13.955pt;mso-position-horizontal-relative:page;mso-position-vertical-relative:page;z-index:-3359" type="#_x0000_t202" filled="f" stroked="f">
          <v:textbox inset="0,0,0,0">
            <w:txbxContent>
              <w:p>
                <w:pPr>
                  <w:spacing w:before="0" w:after="0" w:line="255" w:lineRule="exact"/>
                  <w:ind w:left="20" w:right="-56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donc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d’assurer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la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compatibilité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1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entre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les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3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di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6"/>
                    <w:w w:val="100"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férents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formats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-4"/>
                    <w:w w:val="100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xistants.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5.487pt;margin-top:804.917847pt;width:15.955001pt;height:13.955pt;mso-position-horizontal-relative:page;mso-position-vertical-relative:page;z-index:-3358" type="#_x0000_t202" filled="f" stroked="f">
          <v:textbox inset="0,0,0,0">
            <w:txbxContent>
              <w:p>
                <w:pPr>
                  <w:spacing w:before="0" w:after="0" w:line="25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833008pt;margin-top:804.917847pt;width:15.955001pt;height:13.955pt;mso-position-horizontal-relative:page;mso-position-vertical-relative:page;z-index:-3357" type="#_x0000_t202" filled="f" stroked="f">
          <v:textbox inset="0,0,0,0">
            <w:txbxContent>
              <w:p>
                <w:pPr>
                  <w:spacing w:before="0" w:after="0" w:line="25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5.487pt;margin-top:804.917847pt;width:15.955001pt;height:13.955pt;mso-position-horizontal-relative:page;mso-position-vertical-relative:page;z-index:-3356" type="#_x0000_t202" filled="f" stroked="f">
          <v:textbox inset="0,0,0,0">
            <w:txbxContent>
              <w:p>
                <w:pPr>
                  <w:spacing w:before="0" w:after="0" w:line="25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833008pt;margin-top:804.917847pt;width:15.955001pt;height:13.955pt;mso-position-horizontal-relative:page;mso-position-vertical-relative:page;z-index:-3355" type="#_x0000_t202" filled="f" stroked="f">
          <v:textbox inset="0,0,0,0">
            <w:txbxContent>
              <w:p>
                <w:pPr>
                  <w:spacing w:before="0" w:after="0" w:line="25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825989pt;margin-top:804.917847pt;width:11.97047pt;height:13.955pt;mso-position-horizontal-relative:page;mso-position-vertical-relative:page;z-index:-3365" type="#_x0000_t202" filled="f" stroked="f">
          <v:textbox inset="0,0,0,0">
            <w:txbxContent>
              <w:p>
                <w:pPr>
                  <w:spacing w:before="0" w:after="0" w:line="255" w:lineRule="exact"/>
                  <w:ind w:left="20" w:right="-56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iii</w:t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833008pt;margin-top:804.917847pt;width:15.955001pt;height:13.955pt;mso-position-horizontal-relative:page;mso-position-vertical-relative:page;z-index:-3364" type="#_x0000_t202" filled="f" stroked="f">
          <v:textbox inset="0,0,0,0">
            <w:txbxContent>
              <w:p>
                <w:pPr>
                  <w:spacing w:before="0" w:after="0" w:line="25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5.487pt;margin-top:804.917847pt;width:15.955001pt;height:13.955pt;mso-position-horizontal-relative:page;mso-position-vertical-relative:page;z-index:-3363" type="#_x0000_t202" filled="f" stroked="f">
          <v:textbox inset="0,0,0,0">
            <w:txbxContent>
              <w:p>
                <w:pPr>
                  <w:spacing w:before="0" w:after="0" w:line="25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6.821991pt;margin-top:804.917847pt;width:9.977500pt;height:13.955pt;mso-position-horizontal-relative:page;mso-position-vertical-relative:page;z-index:-3362" type="#_x0000_t202" filled="f" stroked="f">
          <v:textbox inset="0,0,0,0">
            <w:txbxContent>
              <w:p>
                <w:pPr>
                  <w:spacing w:before="0" w:after="0" w:line="25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5.487pt;margin-top:804.917847pt;width:15.955001pt;height:13.955pt;mso-position-horizontal-relative:page;mso-position-vertical-relative:page;z-index:-3361" type="#_x0000_t202" filled="f" stroked="f">
          <v:textbox inset="0,0,0,0">
            <w:txbxContent>
              <w:p>
                <w:pPr>
                  <w:spacing w:before="0" w:after="0" w:line="25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833008pt;margin-top:804.917847pt;width:15.955001pt;height:13.955pt;mso-position-horizontal-relative:page;mso-position-vertical-relative:page;z-index:-3360" type="#_x0000_t202" filled="f" stroked="f">
          <v:textbox inset="0,0,0,0">
            <w:txbxContent>
              <w:p>
                <w:pPr>
                  <w:spacing w:before="0" w:after="0" w:line="25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  <w:evenAndOddHeader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hyperlink" Target="http://www.espace.ird.fr/index.php" TargetMode="External"/><Relationship Id="rId13" Type="http://schemas.openxmlformats.org/officeDocument/2006/relationships/footer" Target="footer5.xml"/><Relationship Id="rId14" Type="http://schemas.openxmlformats.org/officeDocument/2006/relationships/footer" Target="footer6.xml"/><Relationship Id="rId15" Type="http://schemas.openxmlformats.org/officeDocument/2006/relationships/image" Target="media/image4.png"/><Relationship Id="rId16" Type="http://schemas.openxmlformats.org/officeDocument/2006/relationships/footer" Target="footer7.xml"/><Relationship Id="rId17" Type="http://schemas.openxmlformats.org/officeDocument/2006/relationships/footer" Target="footer8.xml"/><Relationship Id="rId18" Type="http://schemas.openxmlformats.org/officeDocument/2006/relationships/footer" Target="footer9.xml"/><Relationship Id="rId19" Type="http://schemas.openxmlformats.org/officeDocument/2006/relationships/image" Target="media/image5.jpg"/><Relationship Id="rId20" Type="http://schemas.openxmlformats.org/officeDocument/2006/relationships/image" Target="media/image6.png"/><Relationship Id="rId21" Type="http://schemas.openxmlformats.org/officeDocument/2006/relationships/image" Target="media/image7.jp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jpg"/><Relationship Id="rId25" Type="http://schemas.openxmlformats.org/officeDocument/2006/relationships/image" Target="media/image11.jpg"/><Relationship Id="rId26" Type="http://schemas.openxmlformats.org/officeDocument/2006/relationships/image" Target="media/image12.jpg"/><Relationship Id="rId27" Type="http://schemas.openxmlformats.org/officeDocument/2006/relationships/image" Target="media/image13.jpg"/><Relationship Id="rId28" Type="http://schemas.openxmlformats.org/officeDocument/2006/relationships/footer" Target="footer10.xml"/><Relationship Id="rId29" Type="http://schemas.openxmlformats.org/officeDocument/2006/relationships/footer" Target="footer11.xml"/><Relationship Id="rId30" Type="http://schemas.openxmlformats.org/officeDocument/2006/relationships/footer" Target="footer12.xml"/><Relationship Id="rId31" Type="http://schemas.openxmlformats.org/officeDocument/2006/relationships/footer" Target="footer13.xml"/><Relationship Id="rId32" Type="http://schemas.openxmlformats.org/officeDocument/2006/relationships/image" Target="media/image14.jpg"/><Relationship Id="rId33" Type="http://schemas.openxmlformats.org/officeDocument/2006/relationships/image" Target="media/image15.jpg"/><Relationship Id="rId34" Type="http://schemas.openxmlformats.org/officeDocument/2006/relationships/image" Target="media/image16.jpg"/><Relationship Id="rId35" Type="http://schemas.openxmlformats.org/officeDocument/2006/relationships/image" Target="media/image17.jpg"/><Relationship Id="rId36" Type="http://schemas.openxmlformats.org/officeDocument/2006/relationships/image" Target="media/image18.jpg"/><Relationship Id="rId37" Type="http://schemas.openxmlformats.org/officeDocument/2006/relationships/image" Target="media/image19.jpg"/><Relationship Id="rId38" Type="http://schemas.openxmlformats.org/officeDocument/2006/relationships/image" Target="media/image20.jpg"/><Relationship Id="rId39" Type="http://schemas.openxmlformats.org/officeDocument/2006/relationships/image" Target="media/image21.jpg"/><Relationship Id="rId40" Type="http://schemas.openxmlformats.org/officeDocument/2006/relationships/image" Target="media/image22.jpg"/><Relationship Id="rId41" Type="http://schemas.openxmlformats.org/officeDocument/2006/relationships/image" Target="media/image23.jpg"/><Relationship Id="rId42" Type="http://schemas.openxmlformats.org/officeDocument/2006/relationships/image" Target="media/image24.jpg"/><Relationship Id="rId43" Type="http://schemas.openxmlformats.org/officeDocument/2006/relationships/image" Target="media/image25.jpg"/><Relationship Id="rId44" Type="http://schemas.openxmlformats.org/officeDocument/2006/relationships/image" Target="media/image26.jpg"/><Relationship Id="rId45" Type="http://schemas.openxmlformats.org/officeDocument/2006/relationships/image" Target="media/image27.jp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2012-07-10T21:14:02Z</dcterms:created>
  <dcterms:modified xsi:type="dcterms:W3CDTF">2012-07-10T21:14:02Z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2012-07-10T00:00:00Z</vt:filetime>
  </property>
  <property fmtid="{D5CDD505-2E9C-101B-9397-08002B2CF9AE}" pid="3" name="LastSaved">
    <vt:filetime>2012-07-10T00:00:00Z</vt:filetime>
  </property>
</Properties>
</file>